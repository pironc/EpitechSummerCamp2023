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033A9" w:rsidP="000033A9" w:rsidRDefault="000033A9" w14:paraId="327D3EFE" w14:textId="47EFCD28">
      <w:pPr>
        <w:spacing w:after="0" w:line="240" w:lineRule="auto"/>
      </w:pPr>
    </w:p>
    <w:p w:rsidR="000033A9" w:rsidP="000033A9" w:rsidRDefault="000033A9" w14:paraId="09E667F4" w14:textId="77777777">
      <w:pPr>
        <w:spacing w:after="0" w:line="240" w:lineRule="auto"/>
      </w:pPr>
    </w:p>
    <w:p w:rsidR="000033A9" w:rsidP="000033A9" w:rsidRDefault="000033A9" w14:paraId="672E9F4E" w14:textId="77777777">
      <w:pPr>
        <w:spacing w:after="0" w:line="240" w:lineRule="auto"/>
      </w:pPr>
    </w:p>
    <w:p w:rsidR="000033A9" w:rsidP="000033A9" w:rsidRDefault="000033A9" w14:paraId="02A25EDD" w14:textId="77777777">
      <w:pPr>
        <w:spacing w:after="0" w:line="240" w:lineRule="auto"/>
      </w:pPr>
    </w:p>
    <w:p w:rsidR="000033A9" w:rsidP="000033A9" w:rsidRDefault="000033A9" w14:paraId="2A1DEA80" w14:textId="77777777">
      <w:pPr>
        <w:spacing w:after="0" w:line="240" w:lineRule="auto"/>
      </w:pPr>
    </w:p>
    <w:p w:rsidR="000033A9" w:rsidP="000033A9" w:rsidRDefault="000033A9" w14:paraId="58B9FC67" w14:textId="77777777">
      <w:pPr>
        <w:spacing w:after="0" w:line="240" w:lineRule="auto"/>
      </w:pPr>
    </w:p>
    <w:p w:rsidR="00A236B4" w:rsidP="1DBFD429" w:rsidRDefault="00A236B4" w14:paraId="302A9C18" w14:textId="6A6A69AD">
      <w:pPr>
        <w:pStyle w:val="Cobra-Title"/>
        <w:rPr>
          <w:color w:val="00D467"/>
        </w:rPr>
      </w:pPr>
      <w:r w:rsidRPr="1DBFD429" w:rsidR="00A236B4">
        <w:rPr>
          <w:color w:val="00D467"/>
        </w:rPr>
        <w:t>Pok</w:t>
      </w:r>
      <w:r w:rsidRPr="1DBFD429" w:rsidR="5CA11828">
        <w:rPr>
          <w:color w:val="00D467"/>
        </w:rPr>
        <w:t>eL</w:t>
      </w:r>
      <w:r w:rsidRPr="1DBFD429" w:rsidR="760E7837">
        <w:rPr>
          <w:color w:val="00D467"/>
        </w:rPr>
        <w:t>eeks</w:t>
      </w:r>
    </w:p>
    <w:p w:rsidRPr="00FB5DDA" w:rsidR="000033A9" w:rsidP="00565587" w:rsidRDefault="000033A9" w14:paraId="27BB6ED1" w14:textId="77777777">
      <w:pPr>
        <w:spacing w:after="0" w:line="240" w:lineRule="auto"/>
        <w:jc w:val="right"/>
        <w:rPr>
          <w:rFonts w:ascii="Clear Sans Light" w:hAnsi="Clear Sans Light" w:cs="Clear Sans Light"/>
          <w:sz w:val="16"/>
          <w:szCs w:val="16"/>
        </w:rPr>
      </w:pPr>
      <w:r w:rsidRPr="00FB5DDA">
        <w:rPr>
          <w:rFonts w:ascii="Clear Sans Light" w:hAnsi="Clear Sans Light" w:cs="Clear Sans Light"/>
          <w:sz w:val="16"/>
          <w:szCs w:val="16"/>
        </w:rPr>
        <w:t>Version 1.3.1</w:t>
      </w:r>
    </w:p>
    <w:p w:rsidRPr="002442F8" w:rsidR="000033A9" w:rsidP="000033A9" w:rsidRDefault="000033A9" w14:paraId="5C971E2B" w14:textId="77777777">
      <w:pPr>
        <w:spacing w:after="0" w:line="240" w:lineRule="auto"/>
        <w:rPr>
          <w:rFonts w:ascii="Clear Sans" w:hAnsi="Clear Sans" w:cs="Clear Sans"/>
        </w:rPr>
      </w:pPr>
    </w:p>
    <w:p w:rsidR="000033A9" w:rsidP="000033A9" w:rsidRDefault="000033A9" w14:paraId="2C6D3416" w14:textId="77777777">
      <w:pPr>
        <w:spacing w:after="0" w:line="240" w:lineRule="auto"/>
        <w:rPr>
          <w:rFonts w:ascii="Clear Sans" w:hAnsi="Clear Sans" w:cs="Clear Sans"/>
        </w:rPr>
      </w:pPr>
    </w:p>
    <w:p w:rsidR="00BB7C52" w:rsidP="000033A9" w:rsidRDefault="00BB7C52" w14:paraId="7473E902" w14:textId="77777777">
      <w:pPr>
        <w:spacing w:after="0" w:line="240" w:lineRule="auto"/>
        <w:rPr>
          <w:rFonts w:ascii="Clear Sans" w:hAnsi="Clear Sans" w:cs="Clear Sans"/>
        </w:rPr>
      </w:pPr>
    </w:p>
    <w:p w:rsidR="00BB7C52" w:rsidP="000033A9" w:rsidRDefault="00BB7C52" w14:paraId="1DBEFAB3" w14:textId="77777777">
      <w:pPr>
        <w:spacing w:after="0" w:line="240" w:lineRule="auto"/>
        <w:rPr>
          <w:rFonts w:ascii="Clear Sans" w:hAnsi="Clear Sans" w:cs="Clear Sans"/>
        </w:rPr>
      </w:pPr>
    </w:p>
    <w:p w:rsidR="00BB7C52" w:rsidP="000033A9" w:rsidRDefault="00BB7C52" w14:paraId="42A45A00" w14:textId="77777777">
      <w:pPr>
        <w:spacing w:after="0" w:line="240" w:lineRule="auto"/>
        <w:rPr>
          <w:rFonts w:ascii="Clear Sans" w:hAnsi="Clear Sans" w:cs="Clear Sans"/>
        </w:rPr>
      </w:pPr>
    </w:p>
    <w:p w:rsidR="00BB7C52" w:rsidP="000033A9" w:rsidRDefault="00BB7C52" w14:paraId="361D9BF3" w14:textId="77777777">
      <w:pPr>
        <w:spacing w:after="0" w:line="240" w:lineRule="auto"/>
        <w:rPr>
          <w:rFonts w:ascii="Clear Sans" w:hAnsi="Clear Sans" w:cs="Clear Sans"/>
        </w:rPr>
      </w:pPr>
    </w:p>
    <w:p w:rsidR="00BB7C52" w:rsidP="000033A9" w:rsidRDefault="00BB7C52" w14:paraId="28F48CF9" w14:textId="77777777">
      <w:pPr>
        <w:spacing w:after="0" w:line="240" w:lineRule="auto"/>
        <w:rPr>
          <w:rFonts w:ascii="Clear Sans" w:hAnsi="Clear Sans" w:cs="Clear Sans"/>
        </w:rPr>
      </w:pPr>
    </w:p>
    <w:p w:rsidR="00BB7C52" w:rsidP="000033A9" w:rsidRDefault="00BB7C52" w14:paraId="48D1022D" w14:textId="77777777">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7DAF02B7" wp14:editId="3E083272">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7C52" w:rsidP="000033A9" w:rsidRDefault="00BB7C52" w14:paraId="154D4A66" w14:textId="77777777">
      <w:pPr>
        <w:spacing w:after="0" w:line="240" w:lineRule="auto"/>
        <w:rPr>
          <w:rFonts w:ascii="Clear Sans" w:hAnsi="Clear Sans" w:cs="Clear Sans"/>
        </w:rPr>
      </w:pPr>
    </w:p>
    <w:p w:rsidR="00BB7C52" w:rsidP="000033A9" w:rsidRDefault="00BB7C52" w14:paraId="512BDA8F" w14:textId="77777777">
      <w:pPr>
        <w:spacing w:after="0" w:line="240" w:lineRule="auto"/>
        <w:rPr>
          <w:rFonts w:ascii="Clear Sans" w:hAnsi="Clear Sans" w:cs="Clear Sans"/>
        </w:rPr>
      </w:pPr>
    </w:p>
    <w:p w:rsidRPr="002442F8" w:rsidR="00BB7C52" w:rsidP="000033A9" w:rsidRDefault="00BB7C52" w14:paraId="1A6C7FEF" w14:textId="77777777">
      <w:pPr>
        <w:spacing w:after="0" w:line="240" w:lineRule="auto"/>
        <w:rPr>
          <w:rFonts w:ascii="Clear Sans" w:hAnsi="Clear Sans" w:cs="Clear Sans"/>
        </w:rPr>
      </w:pPr>
    </w:p>
    <w:p w:rsidRPr="002442F8" w:rsidR="000033A9" w:rsidP="000033A9" w:rsidRDefault="000033A9" w14:paraId="4F74C173" w14:textId="77777777">
      <w:pPr>
        <w:spacing w:after="0" w:line="240" w:lineRule="auto"/>
        <w:jc w:val="center"/>
        <w:rPr>
          <w:rFonts w:ascii="Clear Sans" w:hAnsi="Clear Sans" w:cs="Clear Sans"/>
          <w:noProof/>
        </w:rPr>
      </w:pPr>
    </w:p>
    <w:p w:rsidRPr="002442F8" w:rsidR="003E0F57" w:rsidP="000033A9" w:rsidRDefault="003E0F57" w14:paraId="4D2E3982" w14:textId="77777777">
      <w:pPr>
        <w:spacing w:after="0" w:line="240" w:lineRule="auto"/>
        <w:jc w:val="center"/>
        <w:rPr>
          <w:rFonts w:ascii="Clear Sans" w:hAnsi="Clear Sans" w:cs="Clear Sans"/>
        </w:rPr>
      </w:pPr>
    </w:p>
    <w:p w:rsidR="000033A9" w:rsidP="000033A9" w:rsidRDefault="000033A9" w14:paraId="01611D2D" w14:textId="77777777">
      <w:pPr>
        <w:spacing w:after="0" w:line="240" w:lineRule="auto"/>
        <w:jc w:val="center"/>
        <w:rPr>
          <w:rFonts w:ascii="Clear Sans" w:hAnsi="Clear Sans" w:cs="Clear Sans"/>
        </w:rPr>
      </w:pPr>
    </w:p>
    <w:p w:rsidR="00BE0E99" w:rsidRDefault="00BB7C52" w14:paraId="05A8FEE0" w14:textId="77777777">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5B8424F1" wp14:editId="778A101B">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Pr>
          <w:rFonts w:ascii="Clear Sans Light" w:hAnsi="Clear Sans Light" w:cs="Clear Sans Light"/>
        </w:rPr>
        <w:br w:type="page"/>
      </w:r>
    </w:p>
    <w:p w:rsidRPr="00446BBC" w:rsidR="000033A9" w:rsidP="009E58E1" w:rsidRDefault="000033A9" w14:paraId="3F467B58" w14:textId="77777777">
      <w:pPr>
        <w:pStyle w:val="Cobra-Title1"/>
      </w:pPr>
      <w:r w:rsidRPr="00446BBC">
        <w:t>Introduction</w:t>
      </w:r>
    </w:p>
    <w:p w:rsidR="0095418B" w:rsidP="0067408C" w:rsidRDefault="0095418B" w14:paraId="0DF6A523" w14:textId="77777777">
      <w:pPr>
        <w:spacing w:after="0" w:line="240" w:lineRule="auto"/>
        <w:rPr>
          <w:rFonts w:ascii="Clear Sans" w:hAnsi="Clear Sans" w:cs="Clear Sans"/>
        </w:rPr>
      </w:pPr>
    </w:p>
    <w:p w:rsidR="00831822" w:rsidP="0067408C" w:rsidRDefault="00831822" w14:paraId="4A29F2DA" w14:textId="77777777">
      <w:pPr>
        <w:spacing w:after="0" w:line="240" w:lineRule="auto"/>
        <w:rPr>
          <w:rFonts w:ascii="Clear Sans" w:hAnsi="Clear Sans" w:cs="Clear Sans"/>
        </w:rPr>
      </w:pPr>
    </w:p>
    <w:p w:rsidRPr="00DA0EF3" w:rsidR="0010253A" w:rsidP="006B4A79" w:rsidRDefault="006B4A79" w14:paraId="1BF7CF66" w14:textId="177D8C81">
      <w:pPr>
        <w:spacing w:after="0" w:line="240" w:lineRule="auto"/>
        <w:rPr>
          <w:rFonts w:ascii="Clear Sans" w:hAnsi="Clear Sans" w:cs="Clear Sans"/>
          <w:lang w:val="fr-FR"/>
        </w:rPr>
      </w:pPr>
      <w:r>
        <w:t xml:space="preserve">      </w:t>
      </w:r>
      <w:r w:rsidRPr="00DA0EF3" w:rsidR="0010253A">
        <w:rPr>
          <w:rFonts w:ascii="Clear Sans" w:hAnsi="Clear Sans" w:cs="Clear Sans"/>
        </w:rPr>
        <w:t>Welcome to the world of Poképoireau.</w:t>
      </w:r>
      <w:proofErr w:type="spellStart"/>
    </w:p>
    <w:p w:rsidRPr="00DA0EF3" w:rsidR="00407C46" w:rsidP="0010253A" w:rsidRDefault="00407C46" w14:paraId="3CF012D8" w14:textId="77777777">
      <w:pPr>
        <w:spacing w:after="0" w:line="240" w:lineRule="auto"/>
        <w:ind w:left="708"/>
        <w:rPr>
          <w:rFonts w:ascii="Clear Sans" w:hAnsi="Clear Sans" w:cs="Clear Sans"/>
          <w:lang w:val="fr-FR"/>
        </w:rPr>
      </w:pPr>
    </w:p>
    <w:p w:rsidR="0099179C" w:rsidP="00804361" w:rsidRDefault="006B4A79" w14:paraId="42BEE80F" w14:textId="708DE8CC">
      <w:pPr>
        <w:pStyle w:val="Cobra-Normal"/>
        <w:rPr>
          <w:shd w:val="clear" w:color="auto" w:fill="FFFFFF"/>
          <w:lang w:val="fr-FR"/>
        </w:rPr>
      </w:pPr>
      <w:r w:rsidR="006B4A79">
        <w:rPr/>
        <w:t xml:space="preserve">      </w:t>
      </w:r>
      <w:r w:rsidRPr="006049D3" w:rsidR="002A19A8">
        <w:rPr>
          <w:shd w:val="clear" w:color="auto" w:fill="FFFFFF"/>
        </w:rPr>
        <w:t xml:space="preserve">Congratulations to you young trainers, you were called by Professor Chen to choose your very first leek. He has decided that you are now ready to begin your quest across the country, and face all the other trainers, </w:t>
      </w:r>
      <w:r w:rsidRPr="006049D3" w:rsidR="002A19A8">
        <w:rPr>
          <w:shd w:val="clear" w:color="auto" w:fill="FFFFFF"/>
        </w:rPr>
        <w:t xml:space="preserve">in order to</w:t>
      </w:r>
      <w:r w:rsidRPr="006049D3" w:rsidR="002A19A8">
        <w:rPr>
          <w:shd w:val="clear" w:color="auto" w:fill="FFFFFF"/>
        </w:rPr>
        <w:t xml:space="preserve"> obtain the coveted title of "Leek Master". Before you get there, </w:t>
      </w:r>
      <w:r w:rsidRPr="006049D3" w:rsidR="002A19A8">
        <w:rPr>
          <w:shd w:val="clear" w:color="auto" w:fill="FFFFFF"/>
        </w:rPr>
        <w:t xml:space="preserve">you're</w:t>
      </w:r>
      <w:r w:rsidRPr="006049D3" w:rsidR="002A19A8">
        <w:rPr>
          <w:shd w:val="clear" w:color="auto" w:fill="FFFFFF"/>
        </w:rPr>
        <w:t xml:space="preserve"> going to have to train your little </w:t>
      </w:r>
      <w:r w:rsidRPr="006049D3" w:rsidR="61E33CC6">
        <w:rPr>
          <w:shd w:val="clear" w:color="auto" w:fill="FFFFFF"/>
        </w:rPr>
        <w:t xml:space="preserve">leek</w:t>
      </w:r>
      <w:r w:rsidRPr="006049D3" w:rsidR="002A19A8">
        <w:rPr>
          <w:shd w:val="clear" w:color="auto" w:fill="FFFFFF"/>
        </w:rPr>
        <w:t xml:space="preserve">, teach him the best fighting techniques and encourage him to help him get stronger and stronger. </w:t>
      </w:r>
    </w:p>
    <w:p w:rsidRPr="006049D3" w:rsidR="00EE4EBF" w:rsidP="006A2076" w:rsidRDefault="00EE4EBF" w14:paraId="5C60ED24" w14:textId="69CF0956">
      <w:pPr>
        <w:pStyle w:val="Cobra-Normal"/>
        <w:rPr>
          <w:rFonts w:ascii="Clear Sans" w:hAnsi="Clear Sans" w:cs="Clear Sans"/>
          <w:lang w:val="fr-FR"/>
        </w:rPr>
      </w:pPr>
    </w:p>
    <w:p w:rsidRPr="006049D3" w:rsidR="003260F3" w:rsidP="00A8004E" w:rsidRDefault="00481FBD" w14:paraId="06DF54E7" w14:textId="723133B7">
      <w:pPr>
        <w:pStyle w:val="Cobra-Normal"/>
        <w:rPr>
          <w:lang w:val="fr-FR"/>
        </w:rPr>
      </w:pPr>
      <w:r w:rsidRPr="006049D3">
        <w:rPr>
          <w:rFonts w:ascii="Clear Sans" w:hAnsi="Clear Sans" w:cs="Clear Sans"/>
        </w:rPr>
        <w:tab/>
      </w:r>
    </w:p>
    <w:p w:rsidRPr="006049D3" w:rsidR="003260F3" w:rsidP="0067408C" w:rsidRDefault="003260F3" w14:paraId="40C8C4AF" w14:textId="77777777">
      <w:pPr>
        <w:spacing w:line="240" w:lineRule="auto"/>
        <w:jc w:val="both"/>
        <w:rPr>
          <w:rFonts w:ascii="Clear Sans Light" w:hAnsi="Clear Sans Light" w:cs="Clear Sans Light"/>
          <w:lang w:val="fr-FR"/>
        </w:rPr>
      </w:pPr>
    </w:p>
    <w:p w:rsidRPr="006049D3" w:rsidR="003260F3" w:rsidP="0067408C" w:rsidRDefault="0067289C" w14:paraId="712E5233" w14:textId="5EA5A424">
      <w:pPr>
        <w:spacing w:line="240" w:lineRule="auto"/>
        <w:jc w:val="both"/>
        <w:rPr>
          <w:rFonts w:ascii="Clear Sans Light" w:hAnsi="Clear Sans Light" w:cs="Clear Sans Light"/>
          <w:lang w:val="fr-FR"/>
        </w:rPr>
      </w:pPr>
      <w:r>
        <w:rPr>
          <w:rFonts w:ascii="Clear Sans Light" w:hAnsi="Clear Sans Light" w:cs="Clear Sans Light"/>
          <w:noProof/>
        </w:rPr>
        <w:drawing>
          <wp:anchor distT="0" distB="0" distL="114300" distR="114300" simplePos="0" relativeHeight="251658248" behindDoc="0" locked="0" layoutInCell="1" allowOverlap="1" wp14:anchorId="184E7985" wp14:editId="1143ACD6">
            <wp:simplePos x="0" y="0"/>
            <wp:positionH relativeFrom="column">
              <wp:posOffset>-391160</wp:posOffset>
            </wp:positionH>
            <wp:positionV relativeFrom="paragraph">
              <wp:posOffset>282575</wp:posOffset>
            </wp:positionV>
            <wp:extent cx="5762625" cy="35712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6962"/>
                    <a:stretch/>
                  </pic:blipFill>
                  <pic:spPr bwMode="auto">
                    <a:xfrm>
                      <a:off x="0" y="0"/>
                      <a:ext cx="5762625" cy="3571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Pr="00DA0EF3" w:rsidR="003260F3" w:rsidP="00F93A28" w:rsidRDefault="003260F3" w14:paraId="19146C8F" w14:textId="5EF1CDF1">
      <w:pPr>
        <w:spacing w:line="240" w:lineRule="auto"/>
        <w:jc w:val="center"/>
        <w:rPr>
          <w:rFonts w:ascii="Clear Sans Light" w:hAnsi="Clear Sans Light" w:cs="Clear Sans Light"/>
          <w:lang w:val="fr-FR"/>
        </w:rPr>
      </w:pPr>
    </w:p>
    <w:p w:rsidRPr="00DA0EF3" w:rsidR="003260F3" w:rsidP="0067408C" w:rsidRDefault="003260F3" w14:paraId="3F957182" w14:textId="77777777">
      <w:pPr>
        <w:spacing w:line="240" w:lineRule="auto"/>
        <w:jc w:val="both"/>
        <w:rPr>
          <w:rFonts w:ascii="Clear Sans Light" w:hAnsi="Clear Sans Light" w:cs="Clear Sans Light"/>
          <w:lang w:val="fr-FR"/>
        </w:rPr>
      </w:pPr>
    </w:p>
    <w:p w:rsidRPr="00DA0EF3" w:rsidR="003260F3" w:rsidP="0067408C" w:rsidRDefault="003260F3" w14:paraId="63304D9C" w14:textId="77777777">
      <w:pPr>
        <w:spacing w:line="240" w:lineRule="auto"/>
        <w:jc w:val="both"/>
        <w:rPr>
          <w:rFonts w:ascii="Clear Sans Light" w:hAnsi="Clear Sans Light" w:cs="Clear Sans Light"/>
          <w:lang w:val="fr-FR"/>
        </w:rPr>
      </w:pPr>
    </w:p>
    <w:p w:rsidR="00804361" w:rsidP="00E00405" w:rsidRDefault="00804361" w14:paraId="591FFB8E" w14:textId="77777777">
      <w:pPr>
        <w:spacing w:line="240" w:lineRule="auto"/>
        <w:jc w:val="both"/>
        <w:rPr>
          <w:rFonts w:ascii="Clear Sans" w:hAnsi="Clear Sans" w:cs="Clear Sans"/>
          <w:lang w:val="fr-FR"/>
        </w:rPr>
      </w:pPr>
    </w:p>
    <w:p w:rsidR="00804361" w:rsidP="00E00405" w:rsidRDefault="00804361" w14:paraId="63445239" w14:textId="77777777">
      <w:pPr>
        <w:spacing w:line="240" w:lineRule="auto"/>
        <w:jc w:val="both"/>
        <w:rPr>
          <w:rFonts w:ascii="Clear Sans" w:hAnsi="Clear Sans" w:cs="Clear Sans"/>
          <w:lang w:val="fr-FR"/>
        </w:rPr>
      </w:pPr>
    </w:p>
    <w:p w:rsidR="00804361" w:rsidP="00E00405" w:rsidRDefault="00804361" w14:paraId="32852DA3" w14:textId="77777777">
      <w:pPr>
        <w:spacing w:line="240" w:lineRule="auto"/>
        <w:jc w:val="both"/>
        <w:rPr>
          <w:rFonts w:ascii="Clear Sans" w:hAnsi="Clear Sans" w:cs="Clear Sans"/>
          <w:lang w:val="fr-FR"/>
        </w:rPr>
      </w:pPr>
    </w:p>
    <w:p w:rsidR="00804361" w:rsidP="00E00405" w:rsidRDefault="00804361" w14:paraId="103AA745" w14:textId="77777777">
      <w:pPr>
        <w:spacing w:line="240" w:lineRule="auto"/>
        <w:jc w:val="both"/>
        <w:rPr>
          <w:rFonts w:ascii="Clear Sans" w:hAnsi="Clear Sans" w:cs="Clear Sans"/>
          <w:lang w:val="fr-FR"/>
        </w:rPr>
      </w:pPr>
    </w:p>
    <w:p w:rsidR="00804361" w:rsidP="00E00405" w:rsidRDefault="00804361" w14:paraId="02D5C15A" w14:textId="77777777">
      <w:pPr>
        <w:spacing w:line="240" w:lineRule="auto"/>
        <w:jc w:val="both"/>
        <w:rPr>
          <w:rFonts w:ascii="Clear Sans" w:hAnsi="Clear Sans" w:cs="Clear Sans"/>
          <w:lang w:val="fr-FR"/>
        </w:rPr>
      </w:pPr>
    </w:p>
    <w:p w:rsidR="00804361" w:rsidP="00E00405" w:rsidRDefault="00804361" w14:paraId="5FEB7871" w14:textId="77777777">
      <w:pPr>
        <w:spacing w:line="240" w:lineRule="auto"/>
        <w:jc w:val="both"/>
        <w:rPr>
          <w:rFonts w:ascii="Clear Sans" w:hAnsi="Clear Sans" w:cs="Clear Sans"/>
          <w:lang w:val="fr-FR"/>
        </w:rPr>
      </w:pPr>
    </w:p>
    <w:p w:rsidR="00804361" w:rsidP="00E00405" w:rsidRDefault="00804361" w14:paraId="10BF55C7" w14:textId="77777777">
      <w:pPr>
        <w:spacing w:line="240" w:lineRule="auto"/>
        <w:jc w:val="both"/>
        <w:rPr>
          <w:rFonts w:ascii="Clear Sans" w:hAnsi="Clear Sans" w:cs="Clear Sans"/>
          <w:lang w:val="fr-FR"/>
        </w:rPr>
      </w:pPr>
    </w:p>
    <w:p w:rsidR="00804361" w:rsidP="00E00405" w:rsidRDefault="00804361" w14:paraId="1EA58A99" w14:textId="77777777">
      <w:pPr>
        <w:spacing w:line="240" w:lineRule="auto"/>
        <w:jc w:val="both"/>
        <w:rPr>
          <w:rFonts w:ascii="Clear Sans" w:hAnsi="Clear Sans" w:cs="Clear Sans"/>
          <w:lang w:val="fr-FR"/>
        </w:rPr>
      </w:pPr>
    </w:p>
    <w:p w:rsidR="00804361" w:rsidP="00E00405" w:rsidRDefault="00804361" w14:paraId="02B2AF39" w14:textId="77777777">
      <w:pPr>
        <w:spacing w:line="240" w:lineRule="auto"/>
        <w:jc w:val="both"/>
        <w:rPr>
          <w:rFonts w:ascii="Clear Sans" w:hAnsi="Clear Sans" w:cs="Clear Sans"/>
          <w:lang w:val="fr-FR"/>
        </w:rPr>
      </w:pPr>
    </w:p>
    <w:p w:rsidR="00804361" w:rsidP="00E00405" w:rsidRDefault="00804361" w14:paraId="31E59C1D" w14:textId="77777777">
      <w:pPr>
        <w:spacing w:line="240" w:lineRule="auto"/>
        <w:jc w:val="both"/>
        <w:rPr>
          <w:rFonts w:ascii="Clear Sans" w:hAnsi="Clear Sans" w:cs="Clear Sans"/>
          <w:lang w:val="fr-FR"/>
        </w:rPr>
      </w:pPr>
    </w:p>
    <w:p w:rsidR="00804361" w:rsidP="00E00405" w:rsidRDefault="00804361" w14:paraId="12510506" w14:textId="77777777">
      <w:pPr>
        <w:spacing w:line="240" w:lineRule="auto"/>
        <w:jc w:val="both"/>
        <w:rPr>
          <w:rFonts w:ascii="Clear Sans" w:hAnsi="Clear Sans" w:cs="Clear Sans"/>
          <w:lang w:val="fr-FR"/>
        </w:rPr>
      </w:pPr>
    </w:p>
    <w:p w:rsidRPr="00DA0EF3" w:rsidR="00DC03B8" w:rsidP="00804361" w:rsidRDefault="00074208" w14:paraId="55D02D12" w14:textId="673A4451">
      <w:pPr>
        <w:pStyle w:val="Cobra-Annotation"/>
        <w:rPr>
          <w:lang w:val="fr-FR"/>
        </w:rPr>
      </w:pPr>
      <w:r>
        <w:t>Choose well, it will accompany you all your life!</w:t>
      </w:r>
      <w:r w:rsidRPr="00DA0EF3" w:rsidR="00DC03B8">
        <w:br w:type="page"/>
      </w:r>
    </w:p>
    <w:p w:rsidR="000F0EF2" w:rsidP="00A50AFB" w:rsidRDefault="00B35E92" w14:paraId="1309E676" w14:textId="0EE1F356">
      <w:pPr>
        <w:pStyle w:val="Cobra-Title1"/>
      </w:pPr>
      <w:r>
        <w:t>Instructions</w:t>
      </w:r>
    </w:p>
    <w:p w:rsidR="00A50AFB" w:rsidP="00A50AFB" w:rsidRDefault="00A50AFB" w14:paraId="0DF69CF7" w14:textId="77777777">
      <w:pPr>
        <w:pStyle w:val="Cobra-Title1"/>
        <w:numPr>
          <w:ilvl w:val="0"/>
          <w:numId w:val="0"/>
        </w:numPr>
        <w:ind w:left="1080"/>
      </w:pPr>
    </w:p>
    <w:p w:rsidRPr="00A50AFB" w:rsidR="00A50AFB" w:rsidP="00A50AFB" w:rsidRDefault="00A50AFB" w14:paraId="0A545B45" w14:textId="77777777">
      <w:pPr>
        <w:pStyle w:val="Cobra-Title1"/>
        <w:numPr>
          <w:ilvl w:val="0"/>
          <w:numId w:val="0"/>
        </w:numPr>
        <w:ind w:left="1080"/>
      </w:pPr>
    </w:p>
    <w:p w:rsidRPr="008941C4" w:rsidR="007F6691" w:rsidP="000F0EF2" w:rsidRDefault="007F6691" w14:paraId="24578C69" w14:textId="0A3D014A">
      <w:pPr>
        <w:pStyle w:val="Cobra-NormalTick"/>
        <w:rPr>
          <w:lang w:val="fr-FR"/>
        </w:rPr>
      </w:pPr>
      <w:r>
        <w:t>Read everything before you start!</w:t>
      </w:r>
    </w:p>
    <w:p w:rsidR="007F6691" w:rsidP="000F0EF2" w:rsidRDefault="007F6691" w14:paraId="4DB26937" w14:textId="5345569C">
      <w:pPr>
        <w:pStyle w:val="Cobra-NormalTick"/>
        <w:rPr>
          <w:lang w:val="fr-FR"/>
        </w:rPr>
      </w:pPr>
      <w:r w:rsidRPr="00830626">
        <w:t xml:space="preserve">During this project, this </w:t>
      </w:r>
      <w:hyperlink r:id="rId14">
        <w:r w:rsidRPr="000227BE">
          <w:rPr>
            <w:rStyle w:val="Cobra-NormalCar"/>
          </w:rPr>
          <w:t xml:space="preserve"> </w:t>
        </w:r>
        <w:r w:rsidRPr="000227BE">
          <w:rPr>
            <w:rStyle w:val="Hyperlink"/>
            <w:color w:val="5B9BD5" w:themeColor="accent5"/>
          </w:rPr>
          <w:t>link</w:t>
        </w:r>
        <w:bookmarkStart w:name="_Hlt54356350" w:id="0"/>
        <w:bookmarkEnd w:id="0"/>
      </w:hyperlink>
      <w:r w:rsidRPr="00830626">
        <w:t xml:space="preserve"> could be very useful to you.</w:t>
      </w:r>
    </w:p>
    <w:p w:rsidRPr="00AE2C08" w:rsidR="007F6691" w:rsidP="000F0EF2" w:rsidRDefault="007F6691" w14:paraId="507B5159" w14:textId="77777777">
      <w:pPr>
        <w:pStyle w:val="Cobra-NormalTick"/>
        <w:rPr>
          <w:lang w:val="fr-FR"/>
        </w:rPr>
      </w:pPr>
      <w:r w:rsidRPr="00830626">
        <w:t>The Internet is a great tool to discover how things work, use it regularly!</w:t>
      </w:r>
    </w:p>
    <w:p w:rsidR="007F6691" w:rsidP="000F0EF2" w:rsidRDefault="007F6691" w14:paraId="25ECB287" w14:textId="45376A88">
      <w:pPr>
        <w:pStyle w:val="Cobra-NormalTick"/>
        <w:rPr>
          <w:lang w:val="fr-FR"/>
        </w:rPr>
      </w:pPr>
      <w:r w:rsidRPr="00830626">
        <w:t>If you block, do not hesitate to ask your comrades for help and then a Cobra.</w:t>
      </w:r>
    </w:p>
    <w:p w:rsidRPr="00370A9F" w:rsidR="002A50EB" w:rsidRDefault="002A50EB" w14:paraId="7537EFC5" w14:textId="0D27175B">
      <w:pPr>
        <w:rPr>
          <w:rFonts w:ascii="Clear Sans Light" w:hAnsi="Clear Sans Light" w:cs="Clear Sans Light"/>
          <w:lang w:val="fr-FR"/>
        </w:rPr>
      </w:pPr>
      <w:r w:rsidRPr="00370A9F">
        <w:br w:type="page"/>
      </w:r>
    </w:p>
    <w:p w:rsidRPr="007D1C05" w:rsidR="00592C12" w:rsidP="007D1C05" w:rsidRDefault="008F5776" w14:paraId="39586530" w14:textId="7590B613">
      <w:pPr>
        <w:pStyle w:val="Cobra-Title1"/>
        <w:rPr>
          <w:lang w:val="fr-FR"/>
        </w:rPr>
      </w:pPr>
      <w:r w:rsidRPr="006D400F">
        <w:t>One day I will be the best trainer</w:t>
      </w:r>
    </w:p>
    <w:p w:rsidRPr="006D400F" w:rsidR="008F641F" w:rsidP="008F641F" w:rsidRDefault="008F641F" w14:paraId="35CC0E67" w14:textId="69BF3BB4">
      <w:pPr>
        <w:pStyle w:val="Cobra-Titre2"/>
        <w:rPr>
          <w:lang w:val="fr-FR"/>
        </w:rPr>
      </w:pPr>
      <w:r w:rsidR="008F641F">
        <w:rPr/>
        <w:t>There is no champion without training</w:t>
      </w:r>
      <w:r>
        <w:tab/>
      </w:r>
    </w:p>
    <w:p w:rsidRPr="00DA0EF3" w:rsidR="00D94454" w:rsidP="008F641F" w:rsidRDefault="00D94454" w14:paraId="332C2814" w14:textId="77777777">
      <w:pPr>
        <w:pStyle w:val="Cobra-Titre2"/>
        <w:numPr>
          <w:ilvl w:val="0"/>
          <w:numId w:val="0"/>
        </w:numPr>
        <w:ind w:left="708"/>
        <w:rPr>
          <w:lang w:val="fr-FR"/>
        </w:rPr>
      </w:pPr>
    </w:p>
    <w:p w:rsidRPr="006D400F" w:rsidR="008F641F" w:rsidP="006B4A79" w:rsidRDefault="006B4A79" w14:paraId="4CF55925" w14:textId="7E3D7EB6">
      <w:pPr>
        <w:pStyle w:val="Cobra-Normal"/>
        <w:rPr>
          <w:lang w:val="fr-FR"/>
        </w:rPr>
      </w:pPr>
      <w:r w:rsidRPr="4BFA17A6">
        <w:t xml:space="preserve">      Indeed, we will have to work hard to get to the top and become the strongest! For this, Professor Chen has created an online website so that you can train your little leek remotely.  </w:t>
      </w:r>
    </w:p>
    <w:p w:rsidRPr="00DA0EF3" w:rsidR="0052223F" w:rsidP="006B4A79" w:rsidRDefault="006B4A79" w14:paraId="61E7B217" w14:textId="420FE917">
      <w:pPr>
        <w:pStyle w:val="Cobra-Normal"/>
        <w:rPr>
          <w:lang w:val="fr-FR"/>
        </w:rPr>
      </w:pPr>
      <w:r>
        <w:t xml:space="preserve">      Start by creating an account at this address: </w:t>
      </w:r>
      <w:hyperlink w:history="1" r:id="rId15">
        <w:r w:rsidRPr="002F1F30" w:rsidR="00C51A51">
          <w:rPr>
            <w:rStyle w:val="Hyperlink"/>
          </w:rPr>
          <w:t>https://leekwars.com/</w:t>
        </w:r>
      </w:hyperlink>
      <w:proofErr w:type="gramStart"/>
      <w:r w:rsidRPr="00636F0A" w:rsidR="00C51A51">
        <w:t xml:space="preserve"> . If necessary, you can pass the site in French or English. Sign in with your Github account or email address. If you choose the latter, check your box to validate your account. </w:t>
      </w:r>
      <w:proofErr w:type="gramEnd"/>
    </w:p>
    <w:p w:rsidRPr="001D552A" w:rsidR="002C2B1D" w:rsidP="006B4A79" w:rsidRDefault="006B4A79" w14:paraId="6680FA71" w14:textId="3EC3FA18">
      <w:pPr>
        <w:pStyle w:val="Cobra-Normal"/>
        <w:rPr>
          <w:lang w:val="fr-FR"/>
        </w:rPr>
      </w:pPr>
      <w:r>
        <w:t xml:space="preserve">      LeekWars is a site whose goal is to create your Artificial Intelligence to fight against the AIs of other players. Your goal is to create the most adaptive AI. To do this, different weapons, skills and spells are available.</w:t>
      </w:r>
    </w:p>
    <w:p w:rsidRPr="00B7445B" w:rsidR="002C2B1D" w:rsidP="002C2B1D" w:rsidRDefault="002C2B1D" w14:paraId="3FCF959F" w14:textId="77777777">
      <w:pPr>
        <w:pStyle w:val="Cobra-Normal"/>
        <w:rPr>
          <w:lang w:val="fr-FR"/>
        </w:rPr>
      </w:pPr>
    </w:p>
    <w:p w:rsidR="0052223F" w:rsidP="003F66E2" w:rsidRDefault="005C1B09" w14:paraId="471273C2" w14:textId="2E9E13EF">
      <w:pPr>
        <w:pStyle w:val="Cobra-Normal"/>
        <w:jc w:val="center"/>
        <w:rPr>
          <w:lang w:val="fr-FR"/>
        </w:rPr>
      </w:pPr>
      <w:r>
        <w:rPr>
          <w:noProof/>
        </w:rPr>
        <mc:AlternateContent>
          <mc:Choice Requires="wps">
            <w:drawing>
              <wp:anchor distT="0" distB="0" distL="114300" distR="114300" simplePos="0" relativeHeight="251658247" behindDoc="0" locked="0" layoutInCell="1" allowOverlap="1" wp14:anchorId="084E21B7" wp14:editId="511857B4">
                <wp:simplePos x="0" y="0"/>
                <wp:positionH relativeFrom="column">
                  <wp:posOffset>2353727</wp:posOffset>
                </wp:positionH>
                <wp:positionV relativeFrom="paragraph">
                  <wp:posOffset>1972929</wp:posOffset>
                </wp:positionV>
                <wp:extent cx="201954" cy="196343"/>
                <wp:effectExtent l="0" t="0" r="26670" b="13335"/>
                <wp:wrapNone/>
                <wp:docPr id="12" name="Zone de texte 12"/>
                <wp:cNvGraphicFramePr/>
                <a:graphic xmlns:a="http://schemas.openxmlformats.org/drawingml/2006/main">
                  <a:graphicData uri="http://schemas.microsoft.com/office/word/2010/wordprocessingShape">
                    <wps:wsp>
                      <wps:cNvSpPr txBox="1"/>
                      <wps:spPr>
                        <a:xfrm>
                          <a:off x="0" y="0"/>
                          <a:ext cx="201954" cy="196343"/>
                        </a:xfrm>
                        <a:prstGeom prst="rect">
                          <a:avLst/>
                        </a:prstGeom>
                        <a:noFill/>
                        <a:ln w="6350">
                          <a:solidFill>
                            <a:prstClr val="black"/>
                          </a:solidFill>
                        </a:ln>
                      </wps:spPr>
                      <wps:txbx>
                        <w:txbxContent>
                          <w:p w:rsidRPr="005C1B09" w:rsidR="005C1B09" w:rsidRDefault="005C1B09" w14:paraId="52B5D542" w14:textId="76F892D6">
                            <w:pPr>
                              <w:rPr>
                                <w:color w:val="7030A0"/>
                                <w:sz w:val="16"/>
                                <w:szCs w:val="16"/>
                              </w:rPr>
                            </w:pPr>
                            <w:r w:rsidRPr="005C1B09">
                              <w:rPr>
                                <w:color w:val="7030A0"/>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2F21112">
              <v:shapetype id="_x0000_t202" coordsize="21600,21600" o:spt="202" path="m,l,21600r21600,l21600,xe" w14:anchorId="084E21B7">
                <v:stroke joinstyle="miter"/>
                <v:path gradientshapeok="t" o:connecttype="rect"/>
              </v:shapetype>
              <v:shape id="Zone de texte 12" style="position:absolute;left:0;text-align:left;margin-left:185.35pt;margin-top:155.35pt;width:15.9pt;height:15.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">
                <v:textbox>
                  <w:txbxContent>
                    <w:p w:rsidRPr="005C1B09" w:rsidR="005C1B09" w:rsidRDefault="005C1B09" w14:paraId="78941E47" w14:textId="76F892D6">
                      <w:pPr>
                        <w:rPr>
                          <w:color w:val="7030A0"/>
                          <w:sz w:val="16"/>
                          <w:szCs w:val="16"/>
                        </w:rPr>
                      </w:pPr>
                      <w:r w:rsidRPr="005C1B09">
                        <w:rPr>
                          <w:color w:val="7030A0"/>
                          <w:sz w:val="16"/>
                          <w:szCs w:val="16"/>
                          <w:lang w:val="English"/>
                        </w:rPr>
                        <w:t>5</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7A8AB6BD" wp14:editId="30F173D8">
                <wp:simplePos x="0" y="0"/>
                <wp:positionH relativeFrom="column">
                  <wp:posOffset>2471704</wp:posOffset>
                </wp:positionH>
                <wp:positionV relativeFrom="paragraph">
                  <wp:posOffset>1860967</wp:posOffset>
                </wp:positionV>
                <wp:extent cx="5610" cy="151465"/>
                <wp:effectExtent l="76200" t="38100" r="71120" b="20320"/>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5610" cy="15146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0E29645">
              <v:shapetype id="_x0000_t32" coordsize="21600,21600" o:oned="t" filled="f" o:spt="32" path="m,l21600,21600e" w14:anchorId="41382B23">
                <v:path fillok="f" arrowok="t" o:connecttype="none"/>
                <o:lock v:ext="edit" shapetype="t"/>
              </v:shapetype>
              <v:shape id="Connecteur droit avec flèche 11" style="position:absolute;margin-left:194.6pt;margin-top:146.55pt;width:.45pt;height:11.95pt;flip:x y;z-index:251658247;visibility:visible;mso-wrap-style:square;mso-wrap-distance-left:9pt;mso-wrap-distance-top:0;mso-wrap-distance-right:9pt;mso-wrap-distance-bottom:0;mso-position-horizontal:absolute;mso-position-horizontal-relative:text;mso-position-vertical:absolute;mso-position-vertical-relative:text" o:spid="_x0000_s1026" strokecolor="#7030a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">
                <v:stroke joinstyle="miter" endarrow="block"/>
              </v:shape>
            </w:pict>
          </mc:Fallback>
        </mc:AlternateContent>
      </w:r>
      <w:r>
        <w:rPr>
          <w:noProof/>
        </w:rPr>
        <mc:AlternateContent>
          <mc:Choice Requires="wps">
            <w:drawing>
              <wp:anchor distT="0" distB="0" distL="114300" distR="114300" simplePos="0" relativeHeight="251658245" behindDoc="0" locked="0" layoutInCell="1" allowOverlap="1" wp14:anchorId="0824B471" wp14:editId="1C01D285">
                <wp:simplePos x="0" y="0"/>
                <wp:positionH relativeFrom="column">
                  <wp:posOffset>2000354</wp:posOffset>
                </wp:positionH>
                <wp:positionV relativeFrom="paragraph">
                  <wp:posOffset>1330211</wp:posOffset>
                </wp:positionV>
                <wp:extent cx="1064526" cy="525439"/>
                <wp:effectExtent l="0" t="0" r="21590" b="27305"/>
                <wp:wrapNone/>
                <wp:docPr id="10" name="Rectangle 10"/>
                <wp:cNvGraphicFramePr/>
                <a:graphic xmlns:a="http://schemas.openxmlformats.org/drawingml/2006/main">
                  <a:graphicData uri="http://schemas.microsoft.com/office/word/2010/wordprocessingShape">
                    <wps:wsp>
                      <wps:cNvSpPr/>
                      <wps:spPr>
                        <a:xfrm>
                          <a:off x="0" y="0"/>
                          <a:ext cx="1064526" cy="52543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1C32C45">
              <v:rect id="Rectangle 10" style="position:absolute;margin-left:157.5pt;margin-top:104.75pt;width:83.8pt;height:41.3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7030a0"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" w14:anchorId="33D1392F"/>
            </w:pict>
          </mc:Fallback>
        </mc:AlternateContent>
      </w:r>
      <w:r w:rsidR="005755A6">
        <w:rPr>
          <w:noProof/>
        </w:rPr>
        <mc:AlternateContent>
          <mc:Choice Requires="wps">
            <w:drawing>
              <wp:anchor distT="0" distB="0" distL="114300" distR="114300" simplePos="0" relativeHeight="251658244" behindDoc="0" locked="0" layoutInCell="1" allowOverlap="1" wp14:anchorId="100820AE" wp14:editId="47866EBA">
                <wp:simplePos x="0" y="0"/>
                <wp:positionH relativeFrom="column">
                  <wp:posOffset>3528695</wp:posOffset>
                </wp:positionH>
                <wp:positionV relativeFrom="paragraph">
                  <wp:posOffset>2107432</wp:posOffset>
                </wp:positionV>
                <wp:extent cx="307074" cy="252483"/>
                <wp:effectExtent l="0" t="0" r="17145" b="14605"/>
                <wp:wrapNone/>
                <wp:docPr id="8" name="Zone de texte 8"/>
                <wp:cNvGraphicFramePr/>
                <a:graphic xmlns:a="http://schemas.openxmlformats.org/drawingml/2006/main">
                  <a:graphicData uri="http://schemas.microsoft.com/office/word/2010/wordprocessingShape">
                    <wps:wsp>
                      <wps:cNvSpPr txBox="1"/>
                      <wps:spPr>
                        <a:xfrm>
                          <a:off x="0" y="0"/>
                          <a:ext cx="307074" cy="252483"/>
                        </a:xfrm>
                        <a:prstGeom prst="rect">
                          <a:avLst/>
                        </a:prstGeom>
                        <a:noFill/>
                        <a:ln w="6350">
                          <a:solidFill>
                            <a:prstClr val="black"/>
                          </a:solidFill>
                        </a:ln>
                      </wps:spPr>
                      <wps:txbx>
                        <w:txbxContent>
                          <w:p w:rsidRPr="005755A6" w:rsidR="005755A6" w:rsidRDefault="005755A6" w14:paraId="2FECFC40" w14:textId="6FD1998E">
                            <w:pPr>
                              <w:rPr>
                                <w:color w:val="FFFF00"/>
                                <w:sz w:val="16"/>
                                <w:szCs w:val="16"/>
                              </w:rPr>
                            </w:pPr>
                            <w:r w:rsidRPr="005755A6">
                              <w:rPr>
                                <w:color w:val="FFFF00"/>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E164625">
              <v:shape id="Zone de texte 8" style="position:absolute;left:0;text-align:left;margin-left:277.85pt;margin-top:165.95pt;width:24.2pt;height:19.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" w14:anchorId="100820AE">
                <v:textbox>
                  <w:txbxContent>
                    <w:p w:rsidRPr="005755A6" w:rsidR="005755A6" w:rsidRDefault="005755A6" w14:paraId="2598DEE6" w14:textId="6FD1998E">
                      <w:pPr>
                        <w:rPr>
                          <w:color w:val="FFFF00"/>
                          <w:sz w:val="16"/>
                          <w:szCs w:val="16"/>
                        </w:rPr>
                      </w:pPr>
                      <w:r w:rsidRPr="005755A6">
                        <w:rPr>
                          <w:color w:val="FFFF00"/>
                          <w:sz w:val="16"/>
                          <w:szCs w:val="16"/>
                          <w:lang w:val="English"/>
                        </w:rPr>
                        <w:t>4</w:t>
                      </w:r>
                    </w:p>
                  </w:txbxContent>
                </v:textbox>
              </v:shape>
            </w:pict>
          </mc:Fallback>
        </mc:AlternateContent>
      </w:r>
      <w:r w:rsidR="005755A6">
        <w:rPr>
          <w:noProof/>
        </w:rPr>
        <mc:AlternateContent>
          <mc:Choice Requires="wps">
            <w:drawing>
              <wp:anchor distT="0" distB="0" distL="114300" distR="114300" simplePos="0" relativeHeight="251658243" behindDoc="0" locked="0" layoutInCell="1" allowOverlap="1" wp14:anchorId="3E9B8D24" wp14:editId="52F53B62">
                <wp:simplePos x="0" y="0"/>
                <wp:positionH relativeFrom="column">
                  <wp:posOffset>3646047</wp:posOffset>
                </wp:positionH>
                <wp:positionV relativeFrom="paragraph">
                  <wp:posOffset>1914222</wp:posOffset>
                </wp:positionV>
                <wp:extent cx="0" cy="218364"/>
                <wp:effectExtent l="76200" t="38100" r="57150" b="10795"/>
                <wp:wrapNone/>
                <wp:docPr id="6" name="Connecteur droit avec flèche 6"/>
                <wp:cNvGraphicFramePr/>
                <a:graphic xmlns:a="http://schemas.openxmlformats.org/drawingml/2006/main">
                  <a:graphicData uri="http://schemas.microsoft.com/office/word/2010/wordprocessingShape">
                    <wps:wsp>
                      <wps:cNvCnPr/>
                      <wps:spPr>
                        <a:xfrm flipV="1">
                          <a:off x="0" y="0"/>
                          <a:ext cx="0" cy="218364"/>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5E3406F">
              <v:shape id="Connecteur droit avec flèche 6" style="position:absolute;margin-left:287.1pt;margin-top:150.75pt;width:0;height:17.2pt;flip:y;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yellow"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" w14:anchorId="0EA4BBA3">
                <v:stroke joinstyle="miter" endarrow="block"/>
              </v:shape>
            </w:pict>
          </mc:Fallback>
        </mc:AlternateContent>
      </w:r>
      <w:r w:rsidR="005755A6">
        <w:rPr>
          <w:noProof/>
        </w:rPr>
        <mc:AlternateContent>
          <mc:Choice Requires="wps">
            <w:drawing>
              <wp:anchor distT="0" distB="0" distL="114300" distR="114300" simplePos="0" relativeHeight="251658242" behindDoc="0" locked="0" layoutInCell="1" allowOverlap="1" wp14:anchorId="3856F48A" wp14:editId="05643772">
                <wp:simplePos x="0" y="0"/>
                <wp:positionH relativeFrom="column">
                  <wp:posOffset>3098999</wp:posOffset>
                </wp:positionH>
                <wp:positionV relativeFrom="paragraph">
                  <wp:posOffset>1330211</wp:posOffset>
                </wp:positionV>
                <wp:extent cx="1064525" cy="511791"/>
                <wp:effectExtent l="0" t="0" r="21590" b="22225"/>
                <wp:wrapNone/>
                <wp:docPr id="9" name="Rectangle 9"/>
                <wp:cNvGraphicFramePr/>
                <a:graphic xmlns:a="http://schemas.openxmlformats.org/drawingml/2006/main">
                  <a:graphicData uri="http://schemas.microsoft.com/office/word/2010/wordprocessingShape">
                    <wps:wsp>
                      <wps:cNvSpPr/>
                      <wps:spPr>
                        <a:xfrm>
                          <a:off x="0" y="0"/>
                          <a:ext cx="1064525" cy="5117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8BD22DF">
              <v:rect id="Rectangle 9" style="position:absolute;margin-left:244pt;margin-top:104.75pt;width:83.8pt;height:40.3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" w14:anchorId="7105C95C"/>
            </w:pict>
          </mc:Fallback>
        </mc:AlternateContent>
      </w:r>
      <w:r w:rsidRPr="003F66E2" w:rsidR="003F66E2">
        <w:rPr>
          <w:noProof/>
        </w:rPr>
        <w:drawing>
          <wp:inline distT="0" distB="0" distL="0" distR="0" wp14:anchorId="016F7DBD" wp14:editId="48DF1472">
            <wp:extent cx="5760720" cy="2799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99080"/>
                    </a:xfrm>
                    <a:prstGeom prst="rect">
                      <a:avLst/>
                    </a:prstGeom>
                  </pic:spPr>
                </pic:pic>
              </a:graphicData>
            </a:graphic>
          </wp:inline>
        </w:drawing>
      </w:r>
    </w:p>
    <w:p w:rsidR="00155A7C" w:rsidP="008862EE" w:rsidRDefault="00155A7C" w14:paraId="63B50FA2" w14:textId="533431A0">
      <w:pPr>
        <w:pStyle w:val="Cobra-Annotation"/>
        <w:rPr>
          <w:lang w:val="fr-FR"/>
        </w:rPr>
      </w:pPr>
      <w:r>
        <w:t>Here is the profile of your leek, here you can observe the least of its characteristics</w:t>
      </w:r>
    </w:p>
    <w:p w:rsidR="00155A7C" w:rsidP="008862EE" w:rsidRDefault="00155A7C" w14:paraId="4B79B03F" w14:textId="77777777">
      <w:pPr>
        <w:pStyle w:val="Cobra-Annotation"/>
        <w:rPr>
          <w:lang w:val="fr-FR"/>
        </w:rPr>
      </w:pPr>
    </w:p>
    <w:p w:rsidRPr="00015A1D" w:rsidR="00A543E4" w:rsidP="006B4A79" w:rsidRDefault="006B4A79" w14:paraId="16158680" w14:textId="695E1604">
      <w:pPr>
        <w:pStyle w:val="Cobra-Normal"/>
        <w:rPr>
          <w:lang w:val="fr-FR"/>
        </w:rPr>
      </w:pPr>
      <w:r>
        <w:t xml:space="preserve">      In the image above you can see different color blocks accompanied by a number in order to explain the interface a little.</w:t>
      </w:r>
    </w:p>
    <w:p w:rsidRPr="00B25B0B" w:rsidR="003C498A" w:rsidP="006B4A79" w:rsidRDefault="006B4A79" w14:paraId="2E696025" w14:textId="7E17651D">
      <w:pPr>
        <w:pStyle w:val="Cobra-Normal"/>
        <w:rPr>
          <w:lang w:val="fr-FR"/>
        </w:rPr>
      </w:pPr>
      <w:r w:rsidR="006B4A79">
        <w:rPr/>
        <w:t>In 1, you have the items equipped, you can see that in the weapons box is the basic gun.</w:t>
      </w:r>
    </w:p>
    <w:p w:rsidR="00267279" w:rsidP="006B4A79" w:rsidRDefault="006B4A79" w14:paraId="1B9A47C1" w14:textId="5C3F7F98">
      <w:pPr>
        <w:pStyle w:val="Cobra-Normal"/>
        <w:rPr>
          <w:lang w:val="fr-FR"/>
        </w:rPr>
      </w:pPr>
      <w:r w:rsidR="006B4A79">
        <w:rPr/>
        <w:t xml:space="preserve">In 2, these are the characteristics, these are your abilities such as your life, your strength, the frequency at which you will have the chance to start the fight, your action points (TP), etc. </w:t>
      </w:r>
      <w:r w:rsidR="006B4A79">
        <w:rPr/>
        <w:t>Don't</w:t>
      </w:r>
      <w:r w:rsidR="006B4A79">
        <w:rPr/>
        <w:t xml:space="preserve"> forget to assign points to these different stats when you pass a level, </w:t>
      </w:r>
      <w:r w:rsidR="006B4A79">
        <w:rPr/>
        <w:t>in order to</w:t>
      </w:r>
      <w:r w:rsidR="006B4A79">
        <w:rPr/>
        <w:t xml:space="preserve"> make your leek perform better.</w:t>
      </w:r>
    </w:p>
    <w:p w:rsidR="00267279" w:rsidRDefault="00267279" w14:paraId="46F8D76B" w14:textId="77777777">
      <w:pPr>
        <w:rPr>
          <w:rFonts w:ascii="Clear Sans Light" w:hAnsi="Clear Sans Light" w:cs="Clear Sans Light"/>
          <w:lang w:val="fr-FR"/>
        </w:rPr>
      </w:pPr>
      <w:r>
        <w:br w:type="page"/>
      </w:r>
    </w:p>
    <w:p w:rsidRPr="002F2A20" w:rsidR="005C1B09" w:rsidP="006B4A79" w:rsidRDefault="006B4A79" w14:paraId="10C9F989" w14:textId="239036E3">
      <w:pPr>
        <w:pStyle w:val="Cobra-Normal"/>
        <w:jc w:val="left"/>
        <w:rPr>
          <w:lang w:val="fr-FR"/>
        </w:rPr>
      </w:pPr>
      <w:r>
        <w:t xml:space="preserve">      In 3 is your Menu which contains several possibilities:</w:t>
      </w:r>
    </w:p>
    <w:p w:rsidRPr="009F4338" w:rsidR="005C1B09" w:rsidP="005C1B09" w:rsidRDefault="00DA0EF3" w14:paraId="75D303E3" w14:textId="7050D1B1">
      <w:pPr>
        <w:pStyle w:val="Cobra-NormalTick"/>
        <w:rPr>
          <w:lang w:val="fr-FR"/>
        </w:rPr>
      </w:pPr>
      <w:r w:rsidRPr="00B50F08">
        <w:t>Editor, allows you to modify the AI of your leek.</w:t>
      </w:r>
    </w:p>
    <w:p w:rsidRPr="009F4338" w:rsidR="00C56CD0" w:rsidP="005C1B09" w:rsidRDefault="00276D82" w14:paraId="32C618FC" w14:textId="1E3A7054">
      <w:pPr>
        <w:pStyle w:val="Cobra-NormalTick"/>
        <w:rPr>
          <w:lang w:val="fr-FR"/>
        </w:rPr>
      </w:pPr>
      <w:r w:rsidRPr="00E92B9B">
        <w:t>Vegetable garden, to fight other leeks.</w:t>
      </w:r>
    </w:p>
    <w:p w:rsidRPr="00E92B9B" w:rsidR="00376C13" w:rsidP="005C1B09" w:rsidRDefault="00DA0EF3" w14:paraId="2AC27CD7" w14:textId="051B6814">
      <w:pPr>
        <w:pStyle w:val="Cobra-NormalTick"/>
        <w:rPr>
          <w:lang w:val="fr-FR"/>
        </w:rPr>
      </w:pPr>
      <w:r w:rsidRPr="00B50F08">
        <w:t>Market, in order to buy weapons or spells.</w:t>
      </w:r>
    </w:p>
    <w:p w:rsidRPr="00B50F08" w:rsidR="000E1119" w:rsidP="005C1B09" w:rsidRDefault="00DA0EF3" w14:paraId="00EF54A4" w14:textId="1C19AB3D">
      <w:pPr>
        <w:pStyle w:val="Cobra-NormalTick"/>
        <w:rPr>
          <w:lang w:val="fr-FR"/>
        </w:rPr>
      </w:pPr>
      <w:r w:rsidRPr="00B50F08">
        <w:t>Team, to access it when you have one.</w:t>
      </w:r>
    </w:p>
    <w:p w:rsidRPr="00B25B0B" w:rsidR="00A72831" w:rsidP="005C1B09" w:rsidRDefault="00DA0EF3" w14:paraId="263D3087" w14:textId="73C36E88">
      <w:pPr>
        <w:pStyle w:val="Cobra-NormalTick"/>
        <w:rPr>
          <w:lang w:val="fr-FR"/>
        </w:rPr>
      </w:pPr>
      <w:r w:rsidRPr="00C168E9">
        <w:t>Trophy, it is here that you can consult your different objectives achieved.</w:t>
      </w:r>
    </w:p>
    <w:p w:rsidRPr="00DA0EF3" w:rsidR="00D334A7" w:rsidP="00D334A7" w:rsidRDefault="00DA0EF3" w14:paraId="76C88ACF" w14:textId="5B342819">
      <w:pPr>
        <w:pStyle w:val="Cobra-NormalTick"/>
        <w:rPr>
          <w:lang w:val="fr-FR"/>
        </w:rPr>
      </w:pPr>
      <w:r w:rsidRPr="00DA0EF3">
        <w:t>Leaderboard, compare yourself to other players in the world!</w:t>
      </w:r>
    </w:p>
    <w:p w:rsidRPr="00B25B0B" w:rsidR="00D334A7" w:rsidP="00D334A7" w:rsidRDefault="00DA0EF3" w14:paraId="30B5391F" w14:textId="270D278B">
      <w:pPr>
        <w:pStyle w:val="Cobra-NormalTick"/>
        <w:rPr>
          <w:lang w:val="fr-FR"/>
        </w:rPr>
      </w:pPr>
      <w:r w:rsidRPr="00B25B0B">
        <w:t>Help, to access tutorials and documentation.</w:t>
      </w:r>
    </w:p>
    <w:p w:rsidRPr="00B25B0B" w:rsidR="00F23A60" w:rsidP="00D334A7" w:rsidRDefault="002F1F30" w14:paraId="461D9CF2" w14:textId="4E4FE0C9">
      <w:pPr>
        <w:pStyle w:val="Cobra-NormalTick"/>
        <w:rPr>
          <w:lang w:val="fr-FR"/>
        </w:rPr>
      </w:pPr>
      <w:r w:rsidRPr="00B25B0B">
        <w:t>The forum to talk and exchange with the community.</w:t>
      </w:r>
    </w:p>
    <w:p w:rsidR="00155A7C" w:rsidP="003C498A" w:rsidRDefault="00155A7C" w14:paraId="572EDD47" w14:textId="77777777">
      <w:pPr>
        <w:pStyle w:val="Cobra-Normal"/>
        <w:rPr>
          <w:lang w:val="fr-FR"/>
        </w:rPr>
      </w:pPr>
    </w:p>
    <w:p w:rsidRPr="008C79DF" w:rsidR="002C2B1D" w:rsidP="006B4A79" w:rsidRDefault="006B4A79" w14:paraId="2982866C" w14:textId="53436E4A">
      <w:pPr>
        <w:pStyle w:val="Cobra-Normal"/>
        <w:rPr>
          <w:lang w:val="fr-FR"/>
        </w:rPr>
      </w:pPr>
      <w:r>
        <w:t xml:space="preserve">      In 4 you can directly consult the active AI on your leek. As you know, a young beginner leek does not really know what to do to win against his opponents, he relies on you to help and guide him in his actions during a match. This is where AI will come in! An AI (Artificial Intelligence) is a program that adapts and responds differently depending on a given case. The most concrete example is the artificial assistant found in all phones such as Google assistant, Siri, Microsoft AI...</w:t>
      </w:r>
    </w:p>
    <w:p w:rsidRPr="008C79DF" w:rsidR="00482545" w:rsidP="00060539" w:rsidRDefault="00482545" w14:paraId="1CC7F55C" w14:textId="77777777">
      <w:pPr>
        <w:pStyle w:val="Cobra-Normal"/>
        <w:rPr>
          <w:lang w:val="fr-FR"/>
        </w:rPr>
      </w:pPr>
    </w:p>
    <w:p w:rsidR="0092724A" w:rsidP="00932344" w:rsidRDefault="006B4A79" w14:paraId="452A6414" w14:textId="619D7676">
      <w:pPr>
        <w:pStyle w:val="Cobra-Normal"/>
        <w:rPr>
          <w:lang w:val="fr-FR"/>
        </w:rPr>
      </w:pPr>
      <w:r>
        <w:t xml:space="preserve">      In 5 when you have them, you can buy spells!</w:t>
      </w:r>
    </w:p>
    <w:p w:rsidR="0092724A" w:rsidP="00932344" w:rsidRDefault="0092724A" w14:paraId="7D3F97D8" w14:textId="77777777">
      <w:pPr>
        <w:pStyle w:val="Cobra-Normal"/>
        <w:rPr>
          <w:lang w:val="fr-FR"/>
        </w:rPr>
      </w:pPr>
    </w:p>
    <w:p w:rsidR="0092724A" w:rsidP="00932344" w:rsidRDefault="0092724A" w14:paraId="176C8708" w14:textId="77777777">
      <w:pPr>
        <w:pStyle w:val="Cobra-Normal"/>
        <w:rPr>
          <w:lang w:val="fr-FR"/>
        </w:rPr>
      </w:pPr>
    </w:p>
    <w:p w:rsidR="0092724A" w:rsidP="00932344" w:rsidRDefault="0092724A" w14:paraId="3F99C6D4" w14:textId="77777777">
      <w:pPr>
        <w:pStyle w:val="Cobra-Normal"/>
        <w:rPr>
          <w:lang w:val="fr-FR"/>
        </w:rPr>
      </w:pPr>
    </w:p>
    <w:p w:rsidR="00155A7C" w:rsidP="0092724A" w:rsidRDefault="0092724A" w14:paraId="0A363CD1" w14:textId="3985083C">
      <w:pPr>
        <w:pStyle w:val="Cobra-Normal"/>
        <w:jc w:val="center"/>
        <w:rPr>
          <w:lang w:val="fr-FR"/>
        </w:rPr>
      </w:pPr>
      <w:r>
        <w:rPr>
          <w:noProof/>
        </w:rPr>
        <w:drawing>
          <wp:inline distT="0" distB="0" distL="0" distR="0" wp14:anchorId="4B1F85F8" wp14:editId="1E0CC4EE">
            <wp:extent cx="3312795" cy="2449830"/>
            <wp:effectExtent l="0" t="0" r="1905"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17">
                      <a:extLst>
                        <a:ext uri="{28A0092B-C50C-407E-A947-70E740481C1C}">
                          <a14:useLocalDpi xmlns:a14="http://schemas.microsoft.com/office/drawing/2010/main" val="0"/>
                        </a:ext>
                      </a:extLst>
                    </a:blip>
                    <a:stretch>
                      <a:fillRect/>
                    </a:stretch>
                  </pic:blipFill>
                  <pic:spPr>
                    <a:xfrm>
                      <a:off x="0" y="0"/>
                      <a:ext cx="3312795" cy="2449830"/>
                    </a:xfrm>
                    <a:prstGeom prst="rect">
                      <a:avLst/>
                    </a:prstGeom>
                  </pic:spPr>
                </pic:pic>
              </a:graphicData>
            </a:graphic>
          </wp:inline>
        </w:drawing>
      </w:r>
    </w:p>
    <w:p w:rsidR="0092724A" w:rsidP="0092724A" w:rsidRDefault="0092724A" w14:paraId="57D79CEF" w14:textId="36CB2096">
      <w:pPr>
        <w:pStyle w:val="Cobra-Annotation"/>
        <w:rPr>
          <w:lang w:val="fr-FR"/>
        </w:rPr>
      </w:pPr>
      <w:r>
        <w:t>Little leek will become big!</w:t>
      </w:r>
    </w:p>
    <w:p w:rsidR="008802D8" w:rsidP="00932344" w:rsidRDefault="008802D8" w14:paraId="761F8486" w14:textId="77777777">
      <w:pPr>
        <w:pStyle w:val="Cobra-Normal"/>
        <w:rPr>
          <w:lang w:val="fr-FR"/>
        </w:rPr>
      </w:pPr>
    </w:p>
    <w:p w:rsidRPr="00AD1FCE" w:rsidR="008802D8" w:rsidP="00AD1FCE" w:rsidRDefault="00AD1FCE" w14:paraId="26A0AFBB" w14:textId="0524904B">
      <w:pPr>
        <w:rPr>
          <w:rFonts w:ascii="Clear Sans Light" w:hAnsi="Clear Sans Light" w:cs="Clear Sans Light"/>
          <w:lang w:val="fr-FR"/>
        </w:rPr>
      </w:pPr>
      <w:r>
        <w:br w:type="page"/>
      </w:r>
    </w:p>
    <w:p w:rsidR="005929D2" w:rsidP="00EB3875" w:rsidRDefault="00EB3875" w14:paraId="3D83DDDE" w14:textId="65188A32">
      <w:pPr>
        <w:pStyle w:val="Cobra-Titre2"/>
        <w:jc w:val="left"/>
      </w:pPr>
      <w:r>
        <w:t xml:space="preserve">Start off on the right foot! </w:t>
      </w:r>
      <w:r w:rsidR="008802D8">
        <w:br/>
      </w:r>
    </w:p>
    <w:p w:rsidRPr="00DA0EF3" w:rsidR="003B6B9A" w:rsidP="006B4A79" w:rsidRDefault="006B4A79" w14:paraId="2D078916" w14:textId="2280CF98">
      <w:pPr>
        <w:pStyle w:val="Cobra-Normal"/>
        <w:rPr>
          <w:lang w:val="fr-FR"/>
        </w:rPr>
      </w:pPr>
      <w:r>
        <w:t xml:space="preserve">      Let's start by looking at some programming basics. The first? The variables!</w:t>
      </w:r>
    </w:p>
    <w:p w:rsidRPr="00DA0EF3" w:rsidR="00EB3875" w:rsidP="003B6B9A" w:rsidRDefault="00EB3875" w14:paraId="6AD713D7" w14:textId="75AF663C">
      <w:pPr>
        <w:pStyle w:val="Cobra-Normal"/>
        <w:ind w:firstLine="708"/>
        <w:rPr>
          <w:lang w:val="fr-FR"/>
        </w:rPr>
      </w:pPr>
      <w:r w:rsidRPr="00DA0EF3">
        <w:br/>
      </w:r>
      <w:r w:rsidRPr="00DA0EF3" w:rsidR="00BE511A">
        <w:t>What is a variable?</w:t>
      </w:r>
    </w:p>
    <w:p w:rsidRPr="00DA0EF3" w:rsidR="00465136" w:rsidP="006B4A79" w:rsidRDefault="006B4A79" w14:paraId="26B12C2B" w14:textId="189F0874">
      <w:pPr>
        <w:pStyle w:val="Cobra-Normal"/>
        <w:rPr>
          <w:lang w:val="fr-FR"/>
        </w:rPr>
      </w:pPr>
      <w:r>
        <w:t xml:space="preserve">      A variable is used to store a data, a number, a character string or many other types such as comma numbers, etc.  You can simply store information in order to modify and reuse it later! If the player moves 4 squares for example, this allows you to first keep the location of your character in a variable, then later, to modify its value. To create a variable in LeekWars, just write it like this:</w:t>
      </w:r>
    </w:p>
    <w:p w:rsidRPr="00DA0EF3" w:rsidR="00465136" w:rsidP="00465136" w:rsidRDefault="00BE511A" w14:paraId="593384A6" w14:textId="66847CFD">
      <w:pPr>
        <w:pStyle w:val="Cobra-Code"/>
      </w:pPr>
      <w:proofErr w:type="gramStart"/>
      <w:r w:rsidRPr="00296B07">
        <w:rPr>
          <w:color w:val="FF79C6"/>
        </w:rPr>
        <w:t>var</w:t>
      </w:r>
      <w:proofErr w:type="gramEnd"/>
      <w:r w:rsidRPr="00DA0EF3">
        <w:t xml:space="preserve"> position = </w:t>
      </w:r>
      <w:r w:rsidRPr="00921061">
        <w:rPr>
          <w:color w:val="BD93F9"/>
        </w:rPr>
        <w:t>1</w:t>
      </w:r>
      <w:r w:rsidRPr="00DA0EF3">
        <w:t>;</w:t>
      </w:r>
    </w:p>
    <w:p w:rsidRPr="00DA0EF3" w:rsidR="00BE511A" w:rsidP="00C87500" w:rsidRDefault="006B4A79" w14:paraId="4FC5686A" w14:textId="28BEE2F6">
      <w:pPr>
        <w:pStyle w:val="Cobra-Normal"/>
        <w:rPr>
          <w:lang w:val="fr-FR"/>
        </w:rPr>
      </w:pPr>
      <w:r>
        <w:t xml:space="preserve">      Then you add 4 to this variable:</w:t>
      </w:r>
    </w:p>
    <w:p w:rsidRPr="000F54C1" w:rsidR="00630915" w:rsidP="00465136" w:rsidRDefault="009F2971" w14:paraId="4E277A00" w14:textId="156B2C62">
      <w:pPr>
        <w:pStyle w:val="Cobra-Code"/>
      </w:pPr>
      <w:proofErr w:type="gramStart"/>
      <w:r w:rsidRPr="00DA0EF3">
        <w:t xml:space="preserve">position = position + </w:t>
      </w:r>
      <w:proofErr w:type="gramEnd"/>
      <w:r w:rsidRPr="00921061" w:rsidR="00D51332">
        <w:rPr>
          <w:color w:val="BD93F9"/>
        </w:rPr>
        <w:t>4</w:t>
      </w:r>
      <w:r w:rsidRPr="000F54C1" w:rsidR="00D51332">
        <w:t>;</w:t>
      </w:r>
    </w:p>
    <w:p w:rsidR="00A44BD2" w:rsidP="00C87500" w:rsidRDefault="006B4A79" w14:paraId="656737C7" w14:textId="4A7E7E82">
      <w:pPr>
        <w:pStyle w:val="Cobra-Normal"/>
        <w:rPr>
          <w:lang w:val="fr-FR"/>
        </w:rPr>
      </w:pPr>
      <w:r>
        <w:t xml:space="preserve">      Your variable will therefore be worth 5 after this line.</w:t>
      </w:r>
    </w:p>
    <w:p w:rsidRPr="000F54C1" w:rsidR="007D584C" w:rsidP="00C87500" w:rsidRDefault="007D584C" w14:paraId="03157D6F" w14:textId="77777777">
      <w:pPr>
        <w:pStyle w:val="Cobra-Normal"/>
        <w:rPr>
          <w:lang w:val="fr-FR"/>
        </w:rPr>
      </w:pPr>
    </w:p>
    <w:p w:rsidRPr="00DA0EF3" w:rsidR="00A44BD2" w:rsidP="006B4A79" w:rsidRDefault="006B4A79" w14:paraId="73361694" w14:textId="35255B6A">
      <w:pPr>
        <w:pStyle w:val="Cobra-Normal"/>
        <w:rPr>
          <w:lang w:val="fr-FR"/>
        </w:rPr>
      </w:pPr>
      <w:r>
        <w:t xml:space="preserve">      Then, to display text or a variable, you must call a function. A function is a piece of code that is surrounded by braces "{}" and everything inside will be executed when you call it. In Leek Wars, it looks like this:</w:t>
      </w:r>
    </w:p>
    <w:p w:rsidRPr="00DA0EF3" w:rsidR="004F1014" w:rsidP="009967D4" w:rsidRDefault="009F2971" w14:paraId="4A788DE2" w14:textId="5FC723C4">
      <w:pPr>
        <w:pStyle w:val="Cobra-Code"/>
      </w:pPr>
      <w:proofErr w:type="gramStart"/>
      <w:r w:rsidRPr="00296B07">
        <w:rPr>
          <w:color w:val="FF79C6"/>
        </w:rPr>
        <w:t xml:space="preserve">function </w:t>
      </w:r>
      <w:proofErr w:type="gramEnd"/>
      <w:r w:rsidRPr="00375D94" w:rsidR="004F1014">
        <w:rPr>
          <w:color w:val="50FA7B"/>
        </w:rPr>
        <w:t>moveforword</w:t>
      </w:r>
      <w:r w:rsidRPr="00DA0EF3" w:rsidR="00867388">
        <w:t>() {</w:t>
      </w:r>
    </w:p>
    <w:p w:rsidRPr="00DA0EF3" w:rsidR="00867388" w:rsidP="009967D4" w:rsidRDefault="00867388" w14:paraId="0FDAA1B4" w14:textId="77777777">
      <w:pPr>
        <w:pStyle w:val="Cobra-Code"/>
      </w:pPr>
    </w:p>
    <w:p w:rsidRPr="007D584C" w:rsidR="00303757" w:rsidP="007D584C" w:rsidRDefault="00867388" w14:paraId="5F52F8DB" w14:textId="54AEB362">
      <w:pPr>
        <w:pStyle w:val="Cobra-Code"/>
      </w:pPr>
      <w:r w:rsidRPr="00DA0EF3">
        <w:t>}</w:t>
      </w:r>
    </w:p>
    <w:p w:rsidRPr="00DA0EF3" w:rsidR="002661F4" w:rsidP="006B4A79" w:rsidRDefault="006B4A79" w14:paraId="682A7CCB" w14:textId="65A3BB26">
      <w:pPr>
        <w:pStyle w:val="Cobra-Normal"/>
        <w:rPr>
          <w:lang w:val="fr-FR"/>
        </w:rPr>
      </w:pPr>
      <w:r>
        <w:t xml:space="preserve">      This serves several purposes: first, to avoid copying code that does the same thing, but also to make the code more readable or generic.</w:t>
      </w:r>
    </w:p>
    <w:p w:rsidR="00FE1E71" w:rsidP="002661F4" w:rsidRDefault="00FE1E71" w14:paraId="02EACE00" w14:textId="77777777">
      <w:pPr>
        <w:pStyle w:val="Cobra-Normal"/>
        <w:rPr>
          <w:lang w:val="fr-FR"/>
        </w:rPr>
      </w:pPr>
    </w:p>
    <w:p w:rsidRPr="00DA0EF3" w:rsidR="007D584C" w:rsidP="002661F4" w:rsidRDefault="007D584C" w14:paraId="12B9E334" w14:textId="77777777">
      <w:pPr>
        <w:pStyle w:val="Cobra-Normal"/>
        <w:rPr>
          <w:lang w:val="fr-FR"/>
        </w:rPr>
      </w:pPr>
    </w:p>
    <w:p w:rsidR="00FE1E71" w:rsidP="00FE1E71" w:rsidRDefault="00FE1E71" w14:paraId="10527E48" w14:textId="77777777">
      <w:pPr>
        <w:jc w:val="center"/>
      </w:pPr>
      <w:r>
        <w:rPr>
          <w:noProof/>
        </w:rPr>
        <w:drawing>
          <wp:inline distT="0" distB="0" distL="0" distR="0" wp14:anchorId="75EDD92D" wp14:editId="299D0987">
            <wp:extent cx="2908243" cy="179429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67" t="19734" b="9478"/>
                    <a:stretch/>
                  </pic:blipFill>
                  <pic:spPr bwMode="auto">
                    <a:xfrm>
                      <a:off x="0" y="0"/>
                      <a:ext cx="2923066" cy="1803439"/>
                    </a:xfrm>
                    <a:prstGeom prst="rect">
                      <a:avLst/>
                    </a:prstGeom>
                    <a:noFill/>
                    <a:ln>
                      <a:noFill/>
                    </a:ln>
                    <a:extLst>
                      <a:ext uri="{53640926-AAD7-44D8-BBD7-CCE9431645EC}">
                        <a14:shadowObscured xmlns:a14="http://schemas.microsoft.com/office/drawing/2010/main"/>
                      </a:ext>
                    </a:extLst>
                  </pic:spPr>
                </pic:pic>
              </a:graphicData>
            </a:graphic>
          </wp:inline>
        </w:drawing>
      </w:r>
    </w:p>
    <w:p w:rsidRPr="00DA0EF3" w:rsidR="009A5C4C" w:rsidP="00C9294A" w:rsidRDefault="00FE1E71" w14:paraId="772F7A02" w14:textId="40133E73">
      <w:pPr>
        <w:pStyle w:val="Cobra-Annotation"/>
        <w:rPr>
          <w:lang w:val="fr-FR"/>
        </w:rPr>
      </w:pPr>
      <w:r w:rsidRPr="00DA0EF3">
        <w:t>We can say that your leek is a hell of a funny!</w:t>
      </w:r>
      <w:r w:rsidRPr="00DA0EF3" w:rsidR="00AD1FCE">
        <w:br w:type="page"/>
      </w:r>
    </w:p>
    <w:p w:rsidRPr="00C9294A" w:rsidR="00A50760" w:rsidP="00C9294A" w:rsidRDefault="003C293D" w14:paraId="02024287" w14:textId="2BD02CC2">
      <w:pPr>
        <w:pStyle w:val="Cobra-Title1"/>
        <w:rPr>
          <w:lang w:val="fr-FR"/>
        </w:rPr>
      </w:pPr>
      <w:r w:rsidRPr="000F54C1">
        <w:t xml:space="preserve">AI is your greatest strength </w:t>
      </w:r>
    </w:p>
    <w:p w:rsidRPr="000F54C1" w:rsidR="00B00731" w:rsidP="00B00731" w:rsidRDefault="00B00731" w14:paraId="545C0529" w14:textId="77777777">
      <w:pPr>
        <w:pStyle w:val="Cobra-Title1"/>
        <w:numPr>
          <w:ilvl w:val="0"/>
          <w:numId w:val="0"/>
        </w:numPr>
        <w:ind w:left="1080"/>
        <w:rPr>
          <w:lang w:val="fr-FR"/>
        </w:rPr>
      </w:pPr>
    </w:p>
    <w:p w:rsidRPr="00DA0EF3" w:rsidR="002661F4" w:rsidP="00A701B1" w:rsidRDefault="00B94A13" w14:paraId="34EEF10D" w14:textId="7741C9D5">
      <w:pPr>
        <w:pStyle w:val="Cobra-Titre2"/>
        <w:rPr>
          <w:lang w:val="fr-FR"/>
        </w:rPr>
      </w:pPr>
      <w:r w:rsidRPr="00DA0EF3">
        <w:t>It is important to know your student well</w:t>
      </w:r>
    </w:p>
    <w:p w:rsidRPr="00DA0EF3" w:rsidR="00A50760" w:rsidP="00A50760" w:rsidRDefault="00A50760" w14:paraId="53C600B1" w14:textId="77777777">
      <w:pPr>
        <w:pStyle w:val="Cobra-Titre2"/>
        <w:numPr>
          <w:ilvl w:val="0"/>
          <w:numId w:val="0"/>
        </w:numPr>
        <w:ind w:left="1440"/>
        <w:rPr>
          <w:lang w:val="fr-FR"/>
        </w:rPr>
      </w:pPr>
    </w:p>
    <w:p w:rsidRPr="00DA0EF3" w:rsidR="007A00D2" w:rsidP="000C7269" w:rsidRDefault="007A00D2" w14:paraId="3A0FF13C" w14:textId="44131361">
      <w:pPr>
        <w:pStyle w:val="Cobra-Normal"/>
        <w:ind w:firstLine="360"/>
        <w:rPr>
          <w:lang w:val="fr-FR"/>
        </w:rPr>
      </w:pPr>
      <w:r w:rsidRPr="00DA0EF3">
        <w:t>Your new leek friend already has some basics in combat, but they are very simple and without your help he unfortunately could not progress.</w:t>
      </w:r>
    </w:p>
    <w:p w:rsidRPr="00DA0EF3" w:rsidR="00673505" w:rsidP="000C7269" w:rsidRDefault="004F0EAA" w14:paraId="03D484BA" w14:textId="57BE6B30">
      <w:pPr>
        <w:pStyle w:val="Cobra-Normal"/>
        <w:ind w:firstLine="360"/>
        <w:rPr>
          <w:lang w:val="fr-FR"/>
        </w:rPr>
      </w:pPr>
      <w:r w:rsidRPr="00DA0EF3">
        <w:t>Go to the editor. You will find a code generated by default. To understand it, you must observe it. Each turn, your leek will execute the code line by line, in the reading direction. Here's what the first line looks like:</w:t>
      </w:r>
    </w:p>
    <w:p w:rsidRPr="00DA0EF3" w:rsidR="000C7269" w:rsidP="000C7269" w:rsidRDefault="000C7269" w14:paraId="53AA9C4E" w14:textId="77777777">
      <w:pPr>
        <w:pStyle w:val="Cobra-Normal"/>
        <w:ind w:firstLine="360"/>
        <w:rPr>
          <w:lang w:val="fr-FR"/>
        </w:rPr>
      </w:pPr>
    </w:p>
    <w:p w:rsidRPr="000D4FF8" w:rsidR="00E616B9" w:rsidP="002661F4" w:rsidRDefault="00E616B9" w14:paraId="47BD0432" w14:textId="2E238580">
      <w:pPr>
        <w:pStyle w:val="Cobra-Code"/>
        <w:rPr>
          <w:color w:val="AEAAAA" w:themeColor="background2" w:themeShade="BF"/>
        </w:rPr>
      </w:pPr>
      <w:r w:rsidRPr="000D4FF8">
        <w:rPr>
          <w:color w:val="AEAAAA" w:themeColor="background2" w:themeShade="BF"/>
        </w:rPr>
        <w:t>Take the pistol</w:t>
      </w:r>
    </w:p>
    <w:p w:rsidRPr="00E157BA" w:rsidR="00144248" w:rsidP="000C7269" w:rsidRDefault="009F2971" w14:paraId="716D1279" w14:textId="6160BA0C">
      <w:pPr>
        <w:pStyle w:val="Cobra-Code"/>
        <w:rPr>
          <w:color w:val="AEAAAA" w:themeColor="background2" w:themeShade="BF"/>
        </w:rPr>
      </w:pPr>
      <w:proofErr w:type="gramStart"/>
      <w:r w:rsidRPr="00375D94">
        <w:rPr>
          <w:color w:val="50FA7B"/>
        </w:rPr>
        <w:t>setWeapon</w:t>
      </w:r>
      <w:r w:rsidRPr="00DA0EF3" w:rsidR="00144248">
        <w:t xml:space="preserve">(WEAPON_PISTOL); </w:t>
      </w:r>
      <w:proofErr w:type="gramEnd"/>
      <w:r w:rsidRPr="00E157BA" w:rsidR="000352A9">
        <w:rPr>
          <w:color w:val="AEAAAA" w:themeColor="background2" w:themeShade="BF"/>
        </w:rPr>
        <w:t>// Warning: cost 1 TP</w:t>
      </w:r>
    </w:p>
    <w:p w:rsidRPr="00DA0EF3" w:rsidR="00591CBA" w:rsidP="006B4A79" w:rsidRDefault="006B4A79" w14:paraId="72B0D269" w14:textId="46095D64">
      <w:pPr>
        <w:pStyle w:val="Cobra-Normal"/>
        <w:rPr>
          <w:lang w:val="fr-FR"/>
        </w:rPr>
      </w:pPr>
      <w:r>
        <w:t xml:space="preserve">      As written in the comments, which is the line starting with //, this code defines the weapon in hand, here WEAPON_PISTOL. Each action costs TP (shooting points), the number of which varies according to the statistics of your leek. It is therefore useless to equip your weapon at each turn, you will see it later.</w:t>
      </w:r>
    </w:p>
    <w:p w:rsidRPr="00DA0EF3" w:rsidR="00F849B6" w:rsidP="002661F4" w:rsidRDefault="00F849B6" w14:paraId="390458C9" w14:textId="77777777">
      <w:pPr>
        <w:pStyle w:val="Cobra-Normal"/>
        <w:rPr>
          <w:lang w:val="fr-FR"/>
        </w:rPr>
      </w:pPr>
    </w:p>
    <w:p w:rsidRPr="000D4FF8" w:rsidR="002C03E9" w:rsidP="002661F4" w:rsidRDefault="002C03E9" w14:paraId="06A75EAF" w14:textId="443FC0CE">
      <w:pPr>
        <w:pStyle w:val="Cobra-Code"/>
        <w:rPr>
          <w:color w:val="AEAAAA" w:themeColor="background2" w:themeShade="BF"/>
        </w:rPr>
      </w:pPr>
      <w:r w:rsidRPr="000D4FF8">
        <w:rPr>
          <w:color w:val="AEAAAA" w:themeColor="background2" w:themeShade="BF"/>
        </w:rPr>
        <w:t>// Get the nearest enemy</w:t>
      </w:r>
    </w:p>
    <w:p w:rsidR="005F0D10" w:rsidP="00F849B6" w:rsidRDefault="00660F8A" w14:paraId="56623212" w14:textId="536C1EA4">
      <w:pPr>
        <w:pStyle w:val="Cobra-Code"/>
      </w:pPr>
      <w:proofErr w:type="gramStart"/>
      <w:r w:rsidRPr="00296B07">
        <w:rPr>
          <w:color w:val="FF79C6"/>
        </w:rPr>
        <w:t xml:space="preserve">var </w:t>
      </w:r>
      <w:proofErr w:type="gramEnd"/>
      <w:r w:rsidR="002C03E9">
        <w:t xml:space="preserve">enemy = </w:t>
      </w:r>
      <w:r w:rsidRPr="00375D94" w:rsidR="002C03E9">
        <w:rPr>
          <w:color w:val="50FA7B"/>
        </w:rPr>
        <w:t>getNearestEnemy</w:t>
      </w:r>
      <w:r w:rsidR="002C03E9">
        <w:t>();</w:t>
      </w:r>
    </w:p>
    <w:p w:rsidRPr="00F32785" w:rsidR="005F0D10" w:rsidP="006B4A79" w:rsidRDefault="006B4A79" w14:paraId="35C12244" w14:textId="4D3A3679">
      <w:pPr>
        <w:pStyle w:val="Cobra-Normal"/>
        <w:rPr>
          <w:lang w:val="fr-FR"/>
        </w:rPr>
      </w:pPr>
      <w:r w:rsidRPr="00C168E9">
        <w:t xml:space="preserve"> This line defines a variable called </w:t>
      </w:r>
      <w:r w:rsidRPr="00191A26" w:rsidR="005F0D10">
        <w:rPr>
          <w:b/>
        </w:rPr>
        <w:t>enemy</w:t>
      </w:r>
      <w:r w:rsidRPr="00660F8A" w:rsidR="005F0D10">
        <w:t xml:space="preserve"> that  takes the value that </w:t>
      </w:r>
      <w:proofErr w:type="gramStart"/>
      <w:r w:rsidRPr="00563940" w:rsidR="005F0D10">
        <w:rPr>
          <w:b/>
        </w:rPr>
        <w:t>getNearestEnemy</w:t>
      </w:r>
      <w:r w:rsidRPr="00563940" w:rsidR="00563940">
        <w:rPr>
          <w:b/>
          <w:bCs/>
        </w:rPr>
        <w:t>()</w:t>
      </w:r>
      <w:proofErr w:type="gramEnd"/>
      <w:r w:rsidRPr="00660F8A" w:rsidR="005F0D10">
        <w:t xml:space="preserve"> sends to it. This value corresponds to the identifier of the leek closest to ours. Who in the case in 1v1, is an enemy. Afterwards, you can attack the opponent using his ID.</w:t>
      </w:r>
    </w:p>
    <w:p w:rsidRPr="000D4FF8" w:rsidR="005F0D10" w:rsidP="002661F4" w:rsidRDefault="00816722" w14:paraId="03899EE7" w14:textId="7343D721">
      <w:pPr>
        <w:pStyle w:val="Cobra-Code"/>
        <w:rPr>
          <w:color w:val="AEAAAA" w:themeColor="background2" w:themeShade="BF"/>
        </w:rPr>
      </w:pPr>
      <w:r w:rsidRPr="000D4FF8">
        <w:rPr>
          <w:color w:val="AEAAAA" w:themeColor="background2" w:themeShade="BF"/>
        </w:rPr>
        <w:t>Move towards him</w:t>
      </w:r>
    </w:p>
    <w:p w:rsidR="000C2042" w:rsidP="00F849B6" w:rsidRDefault="00816722" w14:paraId="702AA2C7" w14:textId="53E9DA32">
      <w:pPr>
        <w:pStyle w:val="Cobra-Code"/>
      </w:pPr>
      <w:proofErr w:type="gramStart"/>
      <w:r w:rsidRPr="00375D94">
        <w:rPr>
          <w:color w:val="50FA7B"/>
        </w:rPr>
        <w:t>moveToward</w:t>
      </w:r>
      <w:proofErr w:type="gramEnd"/>
      <w:r w:rsidR="00BA3AF1">
        <w:t>(enemy);</w:t>
      </w:r>
    </w:p>
    <w:p w:rsidRPr="000F54C1" w:rsidR="00F849B6" w:rsidP="006B4A79" w:rsidRDefault="006B4A79" w14:paraId="1D980BAB" w14:textId="065F8A70">
      <w:pPr>
        <w:pStyle w:val="Cobra-Normal"/>
        <w:rPr>
          <w:lang w:val="fr-FR"/>
        </w:rPr>
      </w:pPr>
      <w:r w:rsidRPr="00C168E9">
        <w:t xml:space="preserve">      Here, your program advances your leek with </w:t>
      </w:r>
      <w:proofErr w:type="gramStart"/>
      <w:r w:rsidRPr="0096371A" w:rsidR="000C2042">
        <w:rPr>
          <w:b/>
          <w:bCs/>
        </w:rPr>
        <w:t>moveToward()</w:t>
      </w:r>
      <w:proofErr w:type="gramEnd"/>
      <w:r w:rsidRPr="000F54C1" w:rsidR="000C2042">
        <w:t xml:space="preserve"> towards the previously designated enemy. </w:t>
      </w:r>
    </w:p>
    <w:p w:rsidRPr="000F54C1" w:rsidR="00F849B6" w:rsidP="002661F4" w:rsidRDefault="00F849B6" w14:paraId="5ACA5EC7" w14:textId="77777777">
      <w:pPr>
        <w:pStyle w:val="Cobra-Normal"/>
        <w:rPr>
          <w:lang w:val="fr-FR"/>
        </w:rPr>
      </w:pPr>
    </w:p>
    <w:p w:rsidRPr="00660F8A" w:rsidR="00F849B6" w:rsidP="006B4A79" w:rsidRDefault="006B4A79" w14:paraId="24BBD074" w14:textId="4FEB5E10">
      <w:pPr>
        <w:pStyle w:val="Cobra-Normal"/>
        <w:rPr>
          <w:lang w:val="fr-FR"/>
        </w:rPr>
      </w:pPr>
      <w:r>
        <w:t xml:space="preserve"> You will add your first changes to this code! Create a condition signified by </w:t>
      </w:r>
      <w:r w:rsidRPr="00660F8A" w:rsidR="000C2042">
        <w:t xml:space="preserve"> if  in order to recover the number of turns passed and take out your weapon only if it is equal to 1:</w:t>
      </w:r>
      <w:proofErr w:type="gramStart"/>
    </w:p>
    <w:p w:rsidRPr="000D4FF8" w:rsidR="000C2042" w:rsidP="001B6656" w:rsidRDefault="00CB171B" w14:paraId="4CE666D1" w14:textId="19D73EBA">
      <w:pPr>
        <w:pStyle w:val="Cobra-Code"/>
        <w:rPr>
          <w:color w:val="AEAAAA" w:themeColor="background2" w:themeShade="BF"/>
        </w:rPr>
      </w:pPr>
      <w:r w:rsidRPr="000D4FF8">
        <w:rPr>
          <w:color w:val="AEAAAA" w:themeColor="background2" w:themeShade="BF"/>
        </w:rPr>
        <w:t>// Take the pistol</w:t>
      </w:r>
    </w:p>
    <w:p w:rsidR="00CB171B" w:rsidP="001B6656" w:rsidRDefault="009726CE" w14:paraId="50BF1072" w14:textId="52864694">
      <w:pPr>
        <w:pStyle w:val="Cobra-Code"/>
      </w:pPr>
      <w:r w:rsidRPr="00C260A2">
        <w:rPr>
          <w:color w:val="FF79C6"/>
        </w:rPr>
        <w:t>if</w:t>
      </w:r>
      <w:r w:rsidR="00CB171B">
        <w:t xml:space="preserve"> (</w:t>
      </w:r>
      <w:r w:rsidRPr="00204E3C" w:rsidR="00CB171B">
        <w:rPr>
          <w:color w:val="50FA7B"/>
        </w:rPr>
        <w:t>getTurn</w:t>
      </w:r>
      <w:r w:rsidR="00CB171B">
        <w:t xml:space="preserve">() == </w:t>
      </w:r>
      <w:r w:rsidRPr="00921061" w:rsidR="00CB171B">
        <w:rPr>
          <w:color w:val="BD93F9"/>
        </w:rPr>
        <w:t>1</w:t>
      </w:r>
      <w:r w:rsidR="00CB171B">
        <w:t>) {</w:t>
      </w:r>
    </w:p>
    <w:p w:rsidRPr="00DA0EF3" w:rsidR="00CB171B" w:rsidP="001B6656" w:rsidRDefault="00CB171B" w14:paraId="5E1FBE2E" w14:textId="2FF29BAF">
      <w:pPr>
        <w:pStyle w:val="Cobra-Code"/>
      </w:pPr>
      <w:r>
        <w:t xml:space="preserve">     </w:t>
      </w:r>
      <w:r w:rsidRPr="00375D94">
        <w:rPr>
          <w:color w:val="50FA7B"/>
        </w:rPr>
        <w:t>setWeapon</w:t>
      </w:r>
      <w:r w:rsidRPr="00DA0EF3">
        <w:t>(WEAPON_PISTOL);</w:t>
      </w:r>
    </w:p>
    <w:p w:rsidRPr="00DA0EF3" w:rsidR="00CB171B" w:rsidP="001B6656" w:rsidRDefault="00CB171B" w14:paraId="39E1B2AC" w14:textId="39D8E467">
      <w:pPr>
        <w:pStyle w:val="Cobra-Code"/>
      </w:pPr>
      <w:r w:rsidRPr="00DA0EF3">
        <w:t>}</w:t>
      </w:r>
    </w:p>
    <w:p w:rsidRPr="00DA0EF3" w:rsidR="00CD6D11" w:rsidP="006B4A79" w:rsidRDefault="006B4A79" w14:paraId="767D1190" w14:textId="0F45FD26">
      <w:pPr>
        <w:pStyle w:val="Cobra-Normal"/>
        <w:rPr>
          <w:lang w:val="fr-FR"/>
        </w:rPr>
      </w:pPr>
      <w:r>
        <w:t xml:space="preserve">      To test your program, either you can use the test button and create a scenario against Domingo which is a leek of your level, or you can face strangers in vegetable garden.</w:t>
      </w:r>
      <w:r w:rsidR="00F849B6">
        <w:rPr>
          <w:rFonts w:ascii="Arial" w:hAnsi="Arial" w:cs="Arial"/>
          <w:sz w:val="35"/>
          <w:szCs w:val="35"/>
        </w:rPr>
        <w:br w:type="page"/>
      </w:r>
    </w:p>
    <w:p w:rsidR="00DB1DDC" w:rsidP="003A4964" w:rsidRDefault="00CB7541" w14:paraId="78D7FC12" w14:textId="6941B9F4">
      <w:pPr>
        <w:pStyle w:val="Cobra-Titre2"/>
        <w:rPr>
          <w:lang w:val="fr-FR"/>
        </w:rPr>
      </w:pPr>
      <w:r>
        <w:t>Hop, hop, hop it has to move!</w:t>
      </w:r>
    </w:p>
    <w:p w:rsidR="00CB7541" w:rsidP="00CB7541" w:rsidRDefault="00CB7541" w14:paraId="061A3F89" w14:textId="77777777">
      <w:pPr>
        <w:pStyle w:val="Cobra-Titre2"/>
        <w:numPr>
          <w:ilvl w:val="0"/>
          <w:numId w:val="0"/>
        </w:numPr>
        <w:ind w:left="1440"/>
        <w:rPr>
          <w:lang w:val="fr-FR"/>
        </w:rPr>
      </w:pPr>
    </w:p>
    <w:p w:rsidRPr="00DA0EF3" w:rsidR="00976030" w:rsidP="006B4A79" w:rsidRDefault="006B4A79" w14:paraId="499E6580" w14:textId="47375674">
      <w:pPr>
        <w:pStyle w:val="Cobra-Normal"/>
        <w:rPr>
          <w:lang w:val="fr-FR"/>
        </w:rPr>
      </w:pPr>
      <w:r>
        <w:t xml:space="preserve">      How about improving your friend's travel? History that he can react when a specific event happens. Start by changing the way the leek moves to diversify its movements. You can push it back, go left or right when hit by the opponent. Thus, add an action that will allow you to move forward by 2 and back by 1:</w:t>
      </w:r>
    </w:p>
    <w:p w:rsidRPr="008532FA" w:rsidR="00976030" w:rsidP="00CD7119" w:rsidRDefault="00976030" w14:paraId="3948ED3F" w14:textId="77777777">
      <w:pPr>
        <w:pStyle w:val="Cobra-Normal"/>
        <w:rPr>
          <w:lang w:val="fr-FR"/>
        </w:rPr>
      </w:pPr>
    </w:p>
    <w:p w:rsidRPr="000D4FF8" w:rsidR="00311BBB" w:rsidP="001B6656" w:rsidRDefault="00311BBB" w14:paraId="43653B0C" w14:textId="085D3046">
      <w:pPr>
        <w:pStyle w:val="Cobra-Code"/>
        <w:rPr>
          <w:color w:val="AEAAAA" w:themeColor="background2" w:themeShade="BF"/>
        </w:rPr>
      </w:pPr>
      <w:r w:rsidRPr="000D4FF8">
        <w:rPr>
          <w:color w:val="AEAAAA" w:themeColor="background2" w:themeShade="BF"/>
        </w:rPr>
        <w:t>// Move towards him</w:t>
      </w:r>
    </w:p>
    <w:p w:rsidR="00311BBB" w:rsidP="001B6656" w:rsidRDefault="009726CE" w14:paraId="65C6B60D" w14:textId="4DB9C9B4">
      <w:pPr>
        <w:pStyle w:val="Cobra-Code"/>
      </w:pPr>
      <w:r w:rsidRPr="00375D94">
        <w:rPr>
          <w:color w:val="50FA7B"/>
        </w:rPr>
        <w:t>moveToward</w:t>
      </w:r>
      <w:r w:rsidR="00311BBB">
        <w:t xml:space="preserve">(enemy, </w:t>
      </w:r>
      <w:r w:rsidRPr="00921061" w:rsidR="00311BBB">
        <w:rPr>
          <w:color w:val="BD93F9"/>
        </w:rPr>
        <w:t>2</w:t>
      </w:r>
      <w:r w:rsidR="00311BBB">
        <w:t>);</w:t>
      </w:r>
    </w:p>
    <w:p w:rsidR="00311BBB" w:rsidP="001B6656" w:rsidRDefault="00311BBB" w14:paraId="37AA204F" w14:textId="0FC6057F">
      <w:pPr>
        <w:pStyle w:val="Cobra-Code"/>
      </w:pPr>
      <w:r w:rsidRPr="000D4FF8">
        <w:rPr>
          <w:color w:val="AEAAAA" w:themeColor="background2" w:themeShade="BF"/>
        </w:rPr>
        <w:t>// Try to soot him</w:t>
      </w:r>
      <w:r w:rsidRPr="000D4FF8">
        <w:rPr>
          <w:color w:val="AEAAAA" w:themeColor="background2" w:themeShade="BF"/>
        </w:rPr>
        <w:br/>
      </w:r>
      <w:r w:rsidRPr="00375D94">
        <w:rPr>
          <w:color w:val="50FA7B"/>
        </w:rPr>
        <w:t>useWeapon</w:t>
      </w:r>
      <w:r>
        <w:t>(enemy);</w:t>
      </w:r>
    </w:p>
    <w:p w:rsidRPr="000D4FF8" w:rsidR="00311BBB" w:rsidP="001B6656" w:rsidRDefault="00311BBB" w14:paraId="46552967" w14:textId="1C30056A">
      <w:pPr>
        <w:pStyle w:val="Cobra-Code"/>
        <w:rPr>
          <w:color w:val="AEAAAA" w:themeColor="background2" w:themeShade="BF"/>
        </w:rPr>
      </w:pPr>
      <w:r w:rsidRPr="000D4FF8">
        <w:rPr>
          <w:color w:val="AEAAAA" w:themeColor="background2" w:themeShade="BF"/>
        </w:rPr>
        <w:t>// Move away</w:t>
      </w:r>
    </w:p>
    <w:p w:rsidRPr="00DA0EF3" w:rsidR="00976030" w:rsidP="00F74FCD" w:rsidRDefault="009726CE" w14:paraId="6392DE19" w14:textId="5443B5CF">
      <w:pPr>
        <w:pStyle w:val="Cobra-Code"/>
      </w:pPr>
      <w:r w:rsidRPr="00375D94">
        <w:rPr>
          <w:color w:val="50FA7B"/>
        </w:rPr>
        <w:t>moveAwayFrom</w:t>
      </w:r>
      <w:r w:rsidRPr="00DA0EF3" w:rsidR="00A2004E">
        <w:t xml:space="preserve">(enemy, </w:t>
      </w:r>
      <w:r w:rsidRPr="00921061" w:rsidR="00A2004E">
        <w:rPr>
          <w:color w:val="BD93F9"/>
        </w:rPr>
        <w:t>1</w:t>
      </w:r>
      <w:r w:rsidRPr="00DA0EF3" w:rsidR="00A2004E">
        <w:t>);</w:t>
      </w:r>
    </w:p>
    <w:p w:rsidRPr="008532FA" w:rsidR="00311BBB" w:rsidP="006B4A79" w:rsidRDefault="006B4A79" w14:paraId="330D43FC" w14:textId="7DE35C22">
      <w:pPr>
        <w:pStyle w:val="Cobra-Normal"/>
        <w:rPr>
          <w:lang w:val="fr-FR"/>
        </w:rPr>
      </w:pPr>
      <w:r>
        <w:t xml:space="preserve">      For example, to deepen, you can move your leek behind an obstacle to protect yourself, or bring the enemy to a closed place to block him.</w:t>
      </w:r>
    </w:p>
    <w:p w:rsidRPr="008532FA" w:rsidR="00976030" w:rsidP="001B6656" w:rsidRDefault="00976030" w14:paraId="25CF8BF8" w14:textId="77777777">
      <w:pPr>
        <w:pStyle w:val="Cobra-Normal"/>
        <w:rPr>
          <w:lang w:val="fr-FR"/>
        </w:rPr>
      </w:pPr>
    </w:p>
    <w:p w:rsidR="00DB1DDC" w:rsidP="00976030" w:rsidRDefault="00F447A6" w14:paraId="74BCA402" w14:textId="20B531F5">
      <w:pPr>
        <w:pStyle w:val="Cobra-Titre2"/>
        <w:rPr>
          <w:lang w:val="fr-FR"/>
        </w:rPr>
      </w:pPr>
      <w:r w:rsidR="00F447A6">
        <w:rPr/>
        <w:t>By ice!!</w:t>
      </w:r>
    </w:p>
    <w:p w:rsidRPr="00DB1DDC" w:rsidR="00976030" w:rsidP="00976030" w:rsidRDefault="00976030" w14:paraId="4250E618" w14:textId="77777777">
      <w:pPr>
        <w:pStyle w:val="Cobra-Title1"/>
        <w:numPr>
          <w:ilvl w:val="0"/>
          <w:numId w:val="0"/>
        </w:numPr>
        <w:ind w:left="1080" w:hanging="720"/>
        <w:rPr>
          <w:lang w:val="fr-FR"/>
        </w:rPr>
      </w:pPr>
    </w:p>
    <w:p w:rsidRPr="00DA0EF3" w:rsidR="00F827E0" w:rsidP="006B4A79" w:rsidRDefault="006B4A79" w14:paraId="6B72F857" w14:textId="254D2F3E">
      <w:pPr>
        <w:pStyle w:val="Cobra-Normal"/>
        <w:rPr>
          <w:lang w:val="fr-FR"/>
        </w:rPr>
      </w:pPr>
      <w:r w:rsidR="006B4A79">
        <w:rPr/>
        <w:t xml:space="preserve"> You saw at the very beginning that your leek only shoots once per turn and spends three TP. Now try to strike several blows at the enemy with your weapon</w:t>
      </w:r>
      <w:r w:rsidR="006B4A79">
        <w:rPr/>
        <w:t xml:space="preserve">.  </w:t>
      </w:r>
      <w:r w:rsidR="006B4A79">
        <w:rPr/>
        <w:t xml:space="preserve">For this, you will need to know your TP, this is where the </w:t>
      </w:r>
      <w:r w:rsidRPr="1DBFD429" w:rsidR="00F827E0">
        <w:rPr>
          <w:b w:val="1"/>
          <w:bCs w:val="1"/>
        </w:rPr>
        <w:t>getTP</w:t>
      </w:r>
      <w:r w:rsidRPr="1DBFD429" w:rsidR="00F827E0">
        <w:rPr>
          <w:b w:val="1"/>
          <w:bCs w:val="1"/>
        </w:rPr>
        <w:t>()</w:t>
      </w:r>
      <w:r w:rsidR="00F827E0">
        <w:rPr/>
        <w:t xml:space="preserve"> </w:t>
      </w:r>
      <w:r w:rsidR="5AFCD4F3">
        <w:rPr/>
        <w:t>function comes</w:t>
      </w:r>
      <w:r w:rsidR="00F827E0">
        <w:rPr/>
        <w:t xml:space="preserve"> into play. As its name suggests, it recovers the TP of a leek; This makes it possible to </w:t>
      </w:r>
      <w:r w:rsidR="00F827E0">
        <w:rPr/>
        <w:t>analyse</w:t>
      </w:r>
      <w:r w:rsidR="00F827E0">
        <w:rPr/>
        <w:t xml:space="preserve"> the situation and react accordingly.</w:t>
      </w:r>
    </w:p>
    <w:p w:rsidRPr="004D7988" w:rsidR="00F827E0" w:rsidP="001B6656" w:rsidRDefault="00F827E0" w14:paraId="1531AC85" w14:textId="30AC7579">
      <w:pPr>
        <w:pStyle w:val="Cobra-Code"/>
        <w:rPr>
          <w:color w:val="AEAAAA" w:themeColor="background2" w:themeShade="BF"/>
        </w:rPr>
      </w:pPr>
      <w:r w:rsidRPr="004D7988">
        <w:rPr>
          <w:color w:val="AEAAAA" w:themeColor="background2" w:themeShade="BF"/>
        </w:rPr>
        <w:t>// Try to shoot him!</w:t>
      </w:r>
    </w:p>
    <w:p w:rsidR="00F827E0" w:rsidP="001B6656" w:rsidRDefault="009726CE" w14:paraId="6A35C68F" w14:textId="0BE0EC02">
      <w:pPr>
        <w:pStyle w:val="Cobra-Code"/>
      </w:pPr>
      <w:r w:rsidRPr="00C260A2">
        <w:rPr>
          <w:color w:val="FF79C6"/>
        </w:rPr>
        <w:t xml:space="preserve">var </w:t>
      </w:r>
      <w:r w:rsidR="00F827E0">
        <w:t xml:space="preserve">my_tp = </w:t>
      </w:r>
      <w:r w:rsidRPr="00375D94" w:rsidR="00F827E0">
        <w:rPr>
          <w:color w:val="50FA7B"/>
        </w:rPr>
        <w:t>getTP</w:t>
      </w:r>
      <w:r w:rsidR="00F827E0">
        <w:t>();</w:t>
      </w:r>
    </w:p>
    <w:p w:rsidRPr="009026D7" w:rsidR="00415011" w:rsidP="006B4A79" w:rsidRDefault="006B4A79" w14:paraId="4E36F275" w14:textId="2F8705DF">
      <w:pPr>
        <w:pStyle w:val="Cobra-Normal"/>
        <w:rPr>
          <w:lang w:val="fr-FR"/>
        </w:rPr>
      </w:pPr>
      <w:r w:rsidRPr="00C168E9">
        <w:t xml:space="preserve">      Now your leek will have a little more compared to the basic AI. And your enemy will only have to taste your shots every turn. However, pay attention to your TP: your weapon uses a certain number, of the order of 3 for the basic weapon, so if you try to shoot but it does not have enough, your AI will loop on this part of the code and therefore end up with timeout, that is to say that the reading of the code will not stop and that the actions planned in consequence will not be carried out.</w:t>
      </w:r>
    </w:p>
    <w:p w:rsidRPr="00B569FC" w:rsidR="00454050" w:rsidP="1DBFD429" w:rsidRDefault="00454050" w14:paraId="3E3F3E53" w14:textId="3BCEC861">
      <w:pPr>
        <w:pStyle w:val="Cobra-CalloutInfo"/>
        <w:rPr>
          <w:lang w:val="fr-FR"/>
        </w:rPr>
      </w:pPr>
      <w:r w:rsidR="00BF7684">
        <w:rPr/>
        <w:t>Information</w:t>
      </w:r>
    </w:p>
    <w:p w:rsidRPr="00B569FC" w:rsidR="00454050" w:rsidP="1DBFD429" w:rsidRDefault="00454050" w14:paraId="3D607A13" w14:textId="3353A3EB">
      <w:pPr>
        <w:pStyle w:val="Cobra-CalloutInfo"/>
        <w:pBdr>
          <w:left w:val="single" w:color="4472C4" w:themeColor="accent1" w:sz="36" w:space="11"/>
        </w:pBdr>
        <w:shd w:val="clear" w:color="auto" w:fill="E7E6E6" w:themeFill="background2"/>
        <w:rPr>
          <w:color w:val="000000" w:themeColor="text1"/>
          <w:sz w:val="22"/>
          <w:szCs w:val="22"/>
          <w:lang w:val="fr-FR"/>
        </w:rPr>
      </w:pPr>
      <w:r w:rsidRPr="1DBFD429" w:rsidR="00454050">
        <w:rPr>
          <w:color w:val="000000" w:themeColor="text1" w:themeTint="FF" w:themeShade="FF"/>
          <w:sz w:val="22"/>
          <w:szCs w:val="22"/>
        </w:rPr>
        <w:t>For loop while, here is the condition proposal.</w:t>
      </w:r>
    </w:p>
    <w:p w:rsidRPr="00B569FC" w:rsidR="00A43DDD" w:rsidP="00A43DDD" w:rsidRDefault="00B31D7B" w14:paraId="459A35C3" w14:textId="77777777">
      <w:pPr>
        <w:pStyle w:val="Cobra-CalloutInfo"/>
        <w:pBdr>
          <w:left w:val="single" w:color="4472C4" w:themeColor="accent1" w:sz="36" w:space="11"/>
        </w:pBdr>
        <w:shd w:val="clear" w:color="auto" w:fill="E7E6E6" w:themeFill="background2"/>
        <w:rPr>
          <w:color w:val="000000" w:themeColor="text1"/>
          <w:sz w:val="22"/>
          <w:szCs w:val="22"/>
          <w:lang w:val="fr-FR"/>
        </w:rPr>
      </w:pPr>
      <w:r w:rsidRPr="00B569FC">
        <w:rPr>
          <w:b/>
          <w:color w:val="000000" w:themeColor="text1"/>
          <w:sz w:val="22"/>
          <w:szCs w:val="22"/>
        </w:rPr>
        <w:t xml:space="preserve">my_tp &gt; [ number of TP used by your weapon ] </w:t>
      </w:r>
      <w:r w:rsidRPr="00B569FC">
        <w:rPr>
          <w:color w:val="000000" w:themeColor="text1"/>
          <w:sz w:val="22"/>
          <w:szCs w:val="22"/>
        </w:rPr>
        <w:t xml:space="preserve">instead of </w:t>
      </w:r>
      <w:r w:rsidRPr="00B569FC">
        <w:rPr>
          <w:b/>
          <w:color w:val="000000" w:themeColor="text1"/>
          <w:sz w:val="22"/>
          <w:szCs w:val="22"/>
        </w:rPr>
        <w:t>my_tp &gt; 0</w:t>
      </w:r>
      <w:r w:rsidRPr="00B569FC">
        <w:rPr>
          <w:color w:val="000000" w:themeColor="text1"/>
          <w:sz w:val="22"/>
          <w:szCs w:val="22"/>
        </w:rPr>
        <w:t>.</w:t>
      </w:r>
    </w:p>
    <w:p w:rsidRPr="00B569FC" w:rsidR="00B31D7B" w:rsidP="00A43DDD" w:rsidRDefault="00BC27B0" w14:paraId="3F2BBC82" w14:textId="480D49B7">
      <w:pPr>
        <w:pStyle w:val="Cobra-CalloutInfo"/>
        <w:pBdr>
          <w:left w:val="single" w:color="4472C4" w:themeColor="accent1" w:sz="36" w:space="11"/>
        </w:pBdr>
        <w:shd w:val="clear" w:color="auto" w:fill="E7E6E6" w:themeFill="background2"/>
        <w:rPr>
          <w:b/>
          <w:color w:val="000000" w:themeColor="text1"/>
          <w:sz w:val="22"/>
          <w:szCs w:val="22"/>
          <w:lang w:val="fr-FR"/>
        </w:rPr>
      </w:pPr>
      <w:r w:rsidRPr="00B569FC">
        <w:rPr>
          <w:color w:val="000000" w:themeColor="text1"/>
          <w:sz w:val="22"/>
          <w:szCs w:val="22"/>
        </w:rPr>
        <w:t>Below you have the example of a code that will work without worries!</w:t>
      </w:r>
    </w:p>
    <w:p w:rsidRPr="007C2618" w:rsidR="00D372E3" w:rsidP="00BC27B0" w:rsidRDefault="00D372E3" w14:paraId="69BBBCA2" w14:textId="77777777">
      <w:pPr>
        <w:pStyle w:val="Cobra-Normal"/>
        <w:ind w:firstLine="708"/>
        <w:rPr>
          <w:lang w:val="fr-FR"/>
        </w:rPr>
      </w:pPr>
    </w:p>
    <w:p w:rsidRPr="004D7988" w:rsidR="00415011" w:rsidP="001C40BB" w:rsidRDefault="00003F54" w14:paraId="120C10E3" w14:textId="2763819A">
      <w:pPr>
        <w:pStyle w:val="Cobra-Code"/>
        <w:rPr>
          <w:color w:val="AEAAAA" w:themeColor="background2" w:themeShade="BF"/>
        </w:rPr>
      </w:pPr>
      <w:r w:rsidRPr="004D7988">
        <w:rPr>
          <w:color w:val="AEAAAA" w:themeColor="background2" w:themeShade="BF"/>
        </w:rPr>
        <w:t>// Try to shoot him!</w:t>
      </w:r>
    </w:p>
    <w:p w:rsidR="00003F54" w:rsidP="001C40BB" w:rsidRDefault="009726CE" w14:paraId="2A05F9EE" w14:textId="12CDFD34">
      <w:pPr>
        <w:pStyle w:val="Cobra-Code"/>
      </w:pPr>
      <w:r w:rsidRPr="00C260A2">
        <w:rPr>
          <w:color w:val="FF79C6"/>
        </w:rPr>
        <w:t xml:space="preserve">var </w:t>
      </w:r>
      <w:r w:rsidR="00003F54">
        <w:t xml:space="preserve">my_tp = </w:t>
      </w:r>
      <w:r w:rsidRPr="00375D94" w:rsidR="00003F54">
        <w:rPr>
          <w:color w:val="50FA7B"/>
        </w:rPr>
        <w:t>getTP</w:t>
      </w:r>
      <w:r w:rsidR="00003F54">
        <w:t>();</w:t>
      </w:r>
    </w:p>
    <w:p w:rsidR="00003F54" w:rsidP="001C40BB" w:rsidRDefault="009726CE" w14:paraId="05A3417A" w14:textId="6CB613BE">
      <w:pPr>
        <w:pStyle w:val="Cobra-Code"/>
      </w:pPr>
      <w:r w:rsidRPr="00C260A2">
        <w:rPr>
          <w:color w:val="FF79C6"/>
        </w:rPr>
        <w:t>var</w:t>
      </w:r>
      <w:r w:rsidR="006D400F">
        <w:t xml:space="preserve"> shoot = USE_SUCCESS;</w:t>
      </w:r>
    </w:p>
    <w:p w:rsidR="006D400F" w:rsidP="001C40BB" w:rsidRDefault="009726CE" w14:paraId="36446F84" w14:textId="6E31709D">
      <w:pPr>
        <w:pStyle w:val="Cobra-Code"/>
      </w:pPr>
      <w:r w:rsidRPr="00C260A2">
        <w:rPr>
          <w:color w:val="FF79C6"/>
        </w:rPr>
        <w:t xml:space="preserve">while </w:t>
      </w:r>
      <w:r w:rsidR="006D400F">
        <w:t>(my_tp &gt;= 3 and shoot != USE_INVALID_POSITION) {</w:t>
      </w:r>
    </w:p>
    <w:p w:rsidR="006D400F" w:rsidP="001C40BB" w:rsidRDefault="1A456431" w14:paraId="7376DB2A" w14:textId="61652EF2">
      <w:pPr>
        <w:pStyle w:val="Cobra-Code"/>
      </w:pPr>
      <w:r>
        <w:t xml:space="preserve">    shoot = </w:t>
      </w:r>
      <w:r w:rsidRPr="00375D94" w:rsidR="006D400F">
        <w:rPr>
          <w:color w:val="50FA7B"/>
        </w:rPr>
        <w:t>useWeapon</w:t>
      </w:r>
      <w:r w:rsidR="006D400F">
        <w:t>(enemy);</w:t>
      </w:r>
    </w:p>
    <w:p w:rsidR="006D400F" w:rsidP="001C40BB" w:rsidRDefault="2E793508" w14:paraId="559D8F42" w14:textId="1D7A08C5">
      <w:pPr>
        <w:pStyle w:val="Cobra-Code"/>
      </w:pPr>
      <w:r>
        <w:t xml:space="preserve">    my_tp = </w:t>
      </w:r>
      <w:r w:rsidRPr="00375D94" w:rsidR="008E0D6E">
        <w:rPr>
          <w:color w:val="50FA7B"/>
        </w:rPr>
        <w:t>getTP</w:t>
      </w:r>
      <w:r w:rsidR="008E0D6E">
        <w:t>();</w:t>
      </w:r>
    </w:p>
    <w:p w:rsidR="002E4991" w:rsidP="00D372E3" w:rsidRDefault="008E0D6E" w14:paraId="750613D8" w14:textId="59D7384D">
      <w:pPr>
        <w:pStyle w:val="Cobra-Code"/>
      </w:pPr>
      <w:r>
        <w:t>}</w:t>
      </w:r>
    </w:p>
    <w:p w:rsidR="795B90C3" w:rsidP="795B90C3" w:rsidRDefault="795B90C3" w14:paraId="176B6BD1" w14:textId="16A270C0">
      <w:pPr>
        <w:pStyle w:val="Cobra-Titre2"/>
        <w:numPr>
          <w:ilvl w:val="1"/>
          <w:numId w:val="0"/>
        </w:numPr>
        <w:rPr>
          <w:lang w:val="fr-FR"/>
        </w:rPr>
      </w:pPr>
    </w:p>
    <w:p w:rsidR="00C168E9" w:rsidP="795B90C3" w:rsidRDefault="00C168E9" w14:paraId="12FF2B7D" w14:textId="77777777">
      <w:pPr>
        <w:pStyle w:val="Cobra-Titre2"/>
        <w:numPr>
          <w:ilvl w:val="1"/>
          <w:numId w:val="0"/>
        </w:numPr>
        <w:rPr>
          <w:lang w:val="fr-FR"/>
        </w:rPr>
      </w:pPr>
    </w:p>
    <w:p w:rsidR="00C168E9" w:rsidP="795B90C3" w:rsidRDefault="00C168E9" w14:paraId="04D70EAE" w14:textId="77777777">
      <w:pPr>
        <w:pStyle w:val="Cobra-Titre2"/>
        <w:numPr>
          <w:ilvl w:val="1"/>
          <w:numId w:val="0"/>
        </w:numPr>
        <w:rPr>
          <w:lang w:val="fr-FR"/>
        </w:rPr>
      </w:pPr>
    </w:p>
    <w:p w:rsidR="002E4991" w:rsidP="00FA190F" w:rsidRDefault="007D06F1" w14:paraId="3F989DB8" w14:textId="5AD593EB">
      <w:pPr>
        <w:pStyle w:val="Cobra-Titre2"/>
        <w:rPr>
          <w:lang w:val="fr-FR"/>
        </w:rPr>
      </w:pPr>
      <w:r w:rsidR="007D06F1">
        <w:rPr/>
        <w:t>Social distancing is key!</w:t>
      </w:r>
    </w:p>
    <w:p w:rsidRPr="00DA0EF3" w:rsidR="007D06F1" w:rsidP="007D06F1" w:rsidRDefault="007D06F1" w14:paraId="1A4F6A07" w14:textId="77777777">
      <w:pPr>
        <w:pStyle w:val="Cobra-Normal"/>
        <w:rPr>
          <w:lang w:val="fr-FR"/>
        </w:rPr>
      </w:pPr>
    </w:p>
    <w:p w:rsidRPr="00DA0EF3" w:rsidR="00956E1E" w:rsidP="006B4A79" w:rsidRDefault="006B4A79" w14:paraId="26BA01D7" w14:textId="017DF109">
      <w:pPr>
        <w:pStyle w:val="Cobra-Normal"/>
        <w:rPr>
          <w:lang w:val="fr-FR"/>
        </w:rPr>
      </w:pPr>
      <w:r>
        <w:t xml:space="preserve"> To improve your movements, you must be able to take into account the distance between your champion and your opponent. First, recover your position and the enemy's position. To do this, use the </w:t>
      </w:r>
      <w:r w:rsidRPr="000A1F09" w:rsidR="00956E1E">
        <w:rPr>
          <w:b/>
          <w:color w:val="000000" w:themeColor="text1"/>
        </w:rPr>
        <w:t>getCell</w:t>
      </w:r>
      <w:r w:rsidRPr="000A1F09" w:rsidR="000A1F09">
        <w:rPr>
          <w:b/>
          <w:bCs/>
          <w:color w:val="000000" w:themeColor="text1"/>
        </w:rPr>
        <w:t>() function</w:t>
      </w:r>
      <w:r w:rsidRPr="00DA0EF3" w:rsidR="00956E1E">
        <w:t>. Enter the following code:</w:t>
      </w:r>
    </w:p>
    <w:p w:rsidRPr="00DA0EF3" w:rsidR="00956E1E" w:rsidP="00E03EB4" w:rsidRDefault="00956E1E" w14:paraId="3B1EE063" w14:textId="03E80CCA">
      <w:pPr>
        <w:pStyle w:val="Cobra-Normal"/>
        <w:jc w:val="left"/>
        <w:rPr>
          <w:rFonts w:ascii="Arial" w:hAnsi="Arial" w:cs="Arial"/>
          <w:sz w:val="35"/>
          <w:szCs w:val="35"/>
          <w:lang w:val="fr-FR"/>
        </w:rPr>
      </w:pPr>
    </w:p>
    <w:p w:rsidR="00956E1E" w:rsidP="00F16D32" w:rsidRDefault="00F16D32" w14:paraId="307F0F68" w14:textId="3DE66E9F">
      <w:pPr>
        <w:pStyle w:val="Cobra-Code"/>
      </w:pPr>
      <w:r w:rsidRPr="00C260A2">
        <w:rPr>
          <w:color w:val="FF79C6"/>
        </w:rPr>
        <w:t xml:space="preserve">var </w:t>
      </w:r>
      <w:r w:rsidR="00956E1E">
        <w:t xml:space="preserve">pos_enemy = </w:t>
      </w:r>
      <w:r w:rsidRPr="00CF4DE1" w:rsidR="00956E1E">
        <w:rPr>
          <w:color w:val="50FA7B"/>
        </w:rPr>
        <w:t>getCell</w:t>
      </w:r>
      <w:r w:rsidR="00956E1E">
        <w:t>(enemy);</w:t>
      </w:r>
    </w:p>
    <w:p w:rsidRPr="00080E84" w:rsidR="0068743B" w:rsidP="0068743B" w:rsidRDefault="00F16D32" w14:paraId="3B5F22A7" w14:textId="10D1E303">
      <w:pPr>
        <w:pStyle w:val="Cobra-Code"/>
      </w:pPr>
      <w:r w:rsidRPr="00C260A2">
        <w:rPr>
          <w:color w:val="FF79C6"/>
        </w:rPr>
        <w:t xml:space="preserve">var </w:t>
      </w:r>
      <w:r w:rsidRPr="00DA0EF3" w:rsidR="00956E1E">
        <w:t xml:space="preserve">pos_player = </w:t>
      </w:r>
      <w:r w:rsidRPr="00CF4DE1" w:rsidR="00956E1E">
        <w:rPr>
          <w:color w:val="50FA7B"/>
        </w:rPr>
        <w:t>getCell</w:t>
      </w:r>
      <w:r w:rsidRPr="00DA0EF3" w:rsidR="00956E1E">
        <w:t>();</w:t>
      </w:r>
    </w:p>
    <w:p w:rsidRPr="00DA0EF3" w:rsidR="00590CBB" w:rsidP="00F16D32" w:rsidRDefault="00590CBB" w14:paraId="5426182B" w14:textId="77777777">
      <w:pPr>
        <w:pStyle w:val="Cobra-Normal"/>
        <w:rPr>
          <w:lang w:val="fr-FR"/>
        </w:rPr>
      </w:pPr>
    </w:p>
    <w:p w:rsidRPr="00246699" w:rsidR="0035547F" w:rsidP="1DBFD429" w:rsidRDefault="00B7445B" w14:paraId="5DA99FA2" w14:textId="3DB5D7DF">
      <w:pPr>
        <w:pStyle w:val="Cobra-Attention"/>
        <w:shd w:val="clear" w:color="auto" w:fill="E7E6E6" w:themeFill="background2"/>
        <w:ind w:left="0"/>
        <w:rPr>
          <w:rFonts w:eastAsia="Clear Sans Light"/>
          <w:b w:val="0"/>
          <w:bCs w:val="0"/>
          <w:color w:val="FFA500"/>
        </w:rPr>
      </w:pPr>
      <w:r w:rsidRPr="1DBFD429" w:rsidR="001B0994">
        <w:rPr>
          <w:rFonts w:eastAsia="Clear Sans Light"/>
          <w:b w:val="0"/>
          <w:bCs w:val="0"/>
          <w:color w:val="FFA500"/>
        </w:rPr>
        <w:t>⚠ Careful</w:t>
      </w:r>
    </w:p>
    <w:p w:rsidRPr="00246699" w:rsidR="0035547F" w:rsidP="1DBFD429" w:rsidRDefault="00B7445B" w14:paraId="64419A58" w14:textId="0F8B0698">
      <w:pPr>
        <w:pStyle w:val="Cobra-Attention"/>
        <w:shd w:val="clear" w:color="auto" w:fill="E7E6E6" w:themeFill="background2"/>
        <w:ind w:left="0"/>
        <w:rPr>
          <w:b w:val="0"/>
          <w:bCs w:val="0"/>
          <w:color w:val="000000" w:themeColor="text1"/>
          <w:sz w:val="22"/>
          <w:szCs w:val="22"/>
          <w:lang w:val="fr-FR"/>
        </w:rPr>
      </w:pPr>
      <w:r w:rsidRPr="1DBFD429" w:rsidR="00B7445B">
        <w:rPr>
          <w:b w:val="0"/>
          <w:bCs w:val="0"/>
          <w:color w:val="000000" w:themeColor="text1" w:themeTint="FF" w:themeShade="FF"/>
          <w:sz w:val="22"/>
          <w:szCs w:val="22"/>
        </w:rPr>
        <w:t xml:space="preserve"> Your location (Cell) does not match your ID!</w:t>
      </w:r>
    </w:p>
    <w:p w:rsidRPr="00DA0EF3" w:rsidR="001B0994" w:rsidP="1DBFD429" w:rsidRDefault="001B0994" w14:paraId="361EF7C2" w14:textId="77777777" w14:noSpellErr="1">
      <w:pPr>
        <w:pStyle w:val="Cobra-Normal"/>
        <w:ind w:left="0"/>
        <w:rPr>
          <w:b w:val="0"/>
          <w:bCs w:val="0"/>
          <w:lang w:val="fr-FR"/>
        </w:rPr>
      </w:pPr>
    </w:p>
    <w:p w:rsidRPr="00660F8A" w:rsidR="00080E84" w:rsidP="00F16D32" w:rsidRDefault="006B4A79" w14:paraId="5DBF5343" w14:textId="0EAA8E3C">
      <w:pPr>
        <w:pStyle w:val="Cobra-Normal"/>
        <w:rPr>
          <w:lang w:val="fr-FR"/>
        </w:rPr>
      </w:pPr>
      <w:r w:rsidR="006B4A79">
        <w:rPr/>
        <w:t>In order to</w:t>
      </w:r>
      <w:r w:rsidR="006B4A79">
        <w:rPr/>
        <w:t xml:space="preserve"> develop, you can also </w:t>
      </w:r>
      <w:r w:rsidR="006B4A79">
        <w:rPr/>
        <w:t>take into account</w:t>
      </w:r>
      <w:r w:rsidR="006B4A79">
        <w:rPr/>
        <w:t xml:space="preserve"> the distance between you and your enemy. To do this, use the </w:t>
      </w:r>
      <w:r w:rsidRPr="1DBFD429" w:rsidR="00B7445B">
        <w:rPr>
          <w:b w:val="1"/>
          <w:bCs w:val="1"/>
        </w:rPr>
        <w:t>getCellDistance</w:t>
      </w:r>
      <w:r w:rsidRPr="1DBFD429" w:rsidR="00242D8C">
        <w:rPr>
          <w:b w:val="1"/>
          <w:bCs w:val="1"/>
        </w:rPr>
        <w:t>(</w:t>
      </w:r>
      <w:r w:rsidRPr="1DBFD429" w:rsidR="20085089">
        <w:rPr>
          <w:b w:val="1"/>
          <w:bCs w:val="1"/>
        </w:rPr>
        <w:t>) function</w:t>
      </w:r>
      <w:r w:rsidR="00B7445B">
        <w:rPr/>
        <w:t xml:space="preserve">: This takes two positions as parameters, </w:t>
      </w:r>
      <w:r w:rsidR="00B7445B">
        <w:rPr/>
        <w:t>yours</w:t>
      </w:r>
      <w:r w:rsidR="00B7445B">
        <w:rPr/>
        <w:t xml:space="preserve"> and that of your opponent.</w:t>
      </w:r>
    </w:p>
    <w:p w:rsidRPr="00DA0EF3" w:rsidR="00E32B1C" w:rsidP="00F16D32" w:rsidRDefault="00F16D32" w14:paraId="5ACE064C" w14:textId="463AE1B5">
      <w:pPr>
        <w:pStyle w:val="Cobra-Code"/>
      </w:pPr>
      <w:r w:rsidRPr="00C260A2">
        <w:rPr>
          <w:color w:val="FF79C6"/>
        </w:rPr>
        <w:t xml:space="preserve">var </w:t>
      </w:r>
      <w:r w:rsidRPr="00DA0EF3" w:rsidR="00E32B1C">
        <w:t xml:space="preserve">dist = </w:t>
      </w:r>
      <w:r w:rsidRPr="00CF4DE1" w:rsidR="00E32B1C">
        <w:rPr>
          <w:color w:val="50FA7B"/>
        </w:rPr>
        <w:t>getCellDistance</w:t>
      </w:r>
      <w:r w:rsidRPr="00DA0EF3" w:rsidR="00E32B1C">
        <w:t>(pos_player, pos_enemy);</w:t>
      </w:r>
    </w:p>
    <w:p w:rsidR="00620219" w:rsidP="006B4A79" w:rsidRDefault="006B4A79" w14:paraId="20D20AEF" w14:textId="07C0FD12">
      <w:pPr>
        <w:pStyle w:val="Cobra-Normal"/>
        <w:rPr>
          <w:lang w:val="fr-FR"/>
        </w:rPr>
      </w:pPr>
      <w:r>
        <w:t xml:space="preserve">      Now that it's done, you can use this new data to take cover, go within firing range, plan your trips to take advantage!</w:t>
      </w:r>
    </w:p>
    <w:p w:rsidR="00620219" w:rsidP="007D06F1" w:rsidRDefault="00620219" w14:paraId="7DEC4F00" w14:textId="77777777">
      <w:pPr>
        <w:pStyle w:val="Cobra-Normal"/>
        <w:ind w:firstLine="360"/>
        <w:rPr>
          <w:lang w:val="fr-FR"/>
        </w:rPr>
      </w:pPr>
    </w:p>
    <w:p w:rsidR="00620219" w:rsidP="00620219" w:rsidRDefault="007F22E8" w14:paraId="21DBACF3" w14:textId="5C6ACBC5">
      <w:pPr>
        <w:jc w:val="center"/>
        <w:rPr>
          <w:rFonts w:ascii="Arial" w:hAnsi="Arial" w:cs="Arial"/>
          <w:sz w:val="35"/>
          <w:szCs w:val="35"/>
          <w:lang w:val="fr-FR"/>
        </w:rPr>
      </w:pPr>
      <w:r>
        <w:rPr>
          <w:noProof/>
        </w:rPr>
        <w:drawing>
          <wp:inline distT="0" distB="0" distL="0" distR="0" wp14:anchorId="2DB7CA23" wp14:editId="3ADF96F8">
            <wp:extent cx="2815806" cy="274320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9">
                      <a:extLst>
                        <a:ext uri="{28A0092B-C50C-407E-A947-70E740481C1C}">
                          <a14:useLocalDpi xmlns:a14="http://schemas.microsoft.com/office/drawing/2010/main" val="0"/>
                        </a:ext>
                      </a:extLst>
                    </a:blip>
                    <a:stretch>
                      <a:fillRect/>
                    </a:stretch>
                  </pic:blipFill>
                  <pic:spPr>
                    <a:xfrm>
                      <a:off x="0" y="0"/>
                      <a:ext cx="2815806" cy="2743200"/>
                    </a:xfrm>
                    <a:prstGeom prst="rect">
                      <a:avLst/>
                    </a:prstGeom>
                  </pic:spPr>
                </pic:pic>
              </a:graphicData>
            </a:graphic>
          </wp:inline>
        </w:drawing>
      </w:r>
    </w:p>
    <w:p w:rsidRPr="00516AF3" w:rsidR="0027229C" w:rsidP="00516AF3" w:rsidRDefault="00620219" w14:paraId="25765912" w14:textId="35250212">
      <w:pPr>
        <w:pStyle w:val="Cobra-Annotation"/>
        <w:rPr>
          <w:lang w:val="fr-FR"/>
        </w:rPr>
      </w:pPr>
      <w:r>
        <w:t>It's time for the dududuel!</w:t>
      </w:r>
      <w:r w:rsidR="00E805D6">
        <w:br w:type="page"/>
      </w:r>
    </w:p>
    <w:p w:rsidR="0027229C" w:rsidP="00F16D32" w:rsidRDefault="00FC0325" w14:paraId="4F84B101" w14:textId="763A8222">
      <w:pPr>
        <w:pStyle w:val="Cobra-Title1"/>
        <w:rPr>
          <w:sz w:val="35"/>
          <w:szCs w:val="35"/>
          <w:lang w:val="fr-FR"/>
        </w:rPr>
      </w:pPr>
      <w:r>
        <w:t>The incredible powers of leeks:</w:t>
      </w:r>
    </w:p>
    <w:p w:rsidRPr="005D6701" w:rsidR="005D6701" w:rsidP="00D216CE" w:rsidRDefault="005D6701" w14:paraId="0CCCB088" w14:textId="77777777">
      <w:pPr>
        <w:pStyle w:val="Cobra-Titre2"/>
        <w:numPr>
          <w:ilvl w:val="0"/>
          <w:numId w:val="0"/>
        </w:numPr>
        <w:rPr>
          <w:lang w:val="fr-FR"/>
        </w:rPr>
      </w:pPr>
    </w:p>
    <w:p w:rsidR="0027229C" w:rsidP="006B4A79" w:rsidRDefault="006B4A79" w14:paraId="49E42B0F" w14:textId="5EAB008F">
      <w:pPr>
        <w:pStyle w:val="Cobra-Normal"/>
        <w:rPr>
          <w:lang w:val="fr-FR"/>
        </w:rPr>
      </w:pPr>
      <w:r>
        <w:t xml:space="preserve">      Great, well done! Your progress is dazzling, and your leek more effective! You have had the opportunity to see the use of weapons, the movements... But have you thought about treating yourself? To use magic to attack your opponent from further away? This is possible thanks to the chips that you can buy in store:</w:t>
      </w:r>
    </w:p>
    <w:p w:rsidR="002C0F3C" w:rsidP="0027229C" w:rsidRDefault="002C0F3C" w14:paraId="2991C729" w14:textId="77777777">
      <w:pPr>
        <w:rPr>
          <w:rFonts w:ascii="Arial" w:hAnsi="Arial" w:cs="Arial"/>
          <w:sz w:val="35"/>
          <w:szCs w:val="35"/>
          <w:lang w:val="fr-FR"/>
        </w:rPr>
      </w:pPr>
    </w:p>
    <w:p w:rsidR="002C0F3C" w:rsidP="005D6701" w:rsidRDefault="002C0F3C" w14:paraId="7B498F53" w14:textId="0A3A65E4">
      <w:pPr>
        <w:jc w:val="center"/>
        <w:rPr>
          <w:lang w:val="fr-FR"/>
        </w:rPr>
      </w:pPr>
      <w:r>
        <w:rPr>
          <w:noProof/>
        </w:rPr>
        <w:drawing>
          <wp:inline distT="0" distB="0" distL="0" distR="0" wp14:anchorId="7D6380B0" wp14:editId="0D79E1CD">
            <wp:extent cx="4899858" cy="569111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899858" cy="5691116"/>
                    </a:xfrm>
                    <a:prstGeom prst="rect">
                      <a:avLst/>
                    </a:prstGeom>
                  </pic:spPr>
                </pic:pic>
              </a:graphicData>
            </a:graphic>
          </wp:inline>
        </w:drawing>
      </w:r>
    </w:p>
    <w:p w:rsidR="008B3271" w:rsidP="008B3271" w:rsidRDefault="008B3271" w14:paraId="53FBA749" w14:textId="31EAC226">
      <w:pPr>
        <w:pStyle w:val="Cobra-Annotation"/>
        <w:rPr>
          <w:lang w:val="fr-FR"/>
        </w:rPr>
      </w:pPr>
      <w:r>
        <w:t>The possibilities are endless, choose your powers wisely!</w:t>
      </w:r>
    </w:p>
    <w:p w:rsidR="002C0F3C" w:rsidP="0027229C" w:rsidRDefault="008B3271" w14:paraId="6AA80757" w14:textId="5E8238E0">
      <w:pPr>
        <w:rPr>
          <w:lang w:val="fr-FR"/>
        </w:rPr>
      </w:pPr>
      <w:r>
        <w:br w:type="page"/>
      </w:r>
    </w:p>
    <w:p w:rsidR="00961FCD" w:rsidP="0027229C" w:rsidRDefault="00C87BB9" w14:paraId="5F5B02BE" w14:textId="391E3E07">
      <w:pPr>
        <w:pStyle w:val="Cobra-Titre2"/>
      </w:pPr>
      <w:r>
        <w:t>Patch up the leek</w:t>
      </w:r>
    </w:p>
    <w:p w:rsidRPr="008B3271" w:rsidR="008B3271" w:rsidP="008B3271" w:rsidRDefault="008B3271" w14:paraId="4B944DB2" w14:textId="77777777">
      <w:pPr>
        <w:pStyle w:val="Cobra-Titre2"/>
        <w:numPr>
          <w:ilvl w:val="0"/>
          <w:numId w:val="0"/>
        </w:numPr>
        <w:ind w:left="1440"/>
      </w:pPr>
    </w:p>
    <w:p w:rsidR="00830FEB" w:rsidP="006B4A79" w:rsidRDefault="006B4A79" w14:paraId="7D6ED039" w14:textId="7D7619FC">
      <w:pPr>
        <w:pStyle w:val="Cobra-Normal"/>
        <w:rPr>
          <w:lang w:val="fr-FR"/>
        </w:rPr>
      </w:pPr>
      <w:r>
        <w:t xml:space="preserve">      Your brave companion may suffer damage, you will have to anticipate all this, to optimize your fights. To be able to do this, it is necessary to have reached level 3, so do not hesitate to face your neighbors, or strangers to increase your experience. After that, you can buy the chip CHIP_BANDAGE:</w:t>
      </w:r>
    </w:p>
    <w:p w:rsidR="00E77EBE" w:rsidP="002D530E" w:rsidRDefault="00E77EBE" w14:paraId="51DB5914" w14:textId="77777777">
      <w:pPr>
        <w:pStyle w:val="Cobra-Normal"/>
        <w:ind w:firstLine="708"/>
        <w:rPr>
          <w:lang w:val="fr-FR"/>
        </w:rPr>
      </w:pPr>
    </w:p>
    <w:p w:rsidR="00F93CCB" w:rsidP="00750AEC" w:rsidRDefault="00F93CCB" w14:paraId="4FF22BAA" w14:textId="56B42895">
      <w:pPr>
        <w:pStyle w:val="Cobra-Annotation"/>
        <w:rPr>
          <w:lang w:val="fr-FR"/>
        </w:rPr>
      </w:pPr>
      <w:r>
        <w:rPr>
          <w:noProof/>
        </w:rPr>
        <w:drawing>
          <wp:inline distT="0" distB="0" distL="0" distR="0" wp14:anchorId="027BBAB3" wp14:editId="40E338C8">
            <wp:extent cx="1076475" cy="1066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1076475" cy="1066949"/>
                    </a:xfrm>
                    <a:prstGeom prst="rect">
                      <a:avLst/>
                    </a:prstGeom>
                  </pic:spPr>
                </pic:pic>
              </a:graphicData>
            </a:graphic>
          </wp:inline>
        </w:drawing>
      </w:r>
      <w:r>
        <w:br/>
      </w:r>
      <w:r w:rsidRPr="4BFA17A6" w:rsidR="00750AEC">
        <w:t>Indeed, it is a band-aid!</w:t>
      </w:r>
    </w:p>
    <w:p w:rsidR="00F93CCB" w:rsidP="0027229C" w:rsidRDefault="00F93CCB" w14:paraId="412D6A11" w14:textId="77777777">
      <w:pPr>
        <w:rPr>
          <w:lang w:val="fr-FR"/>
        </w:rPr>
      </w:pPr>
    </w:p>
    <w:p w:rsidRPr="00DA0EF3" w:rsidR="009249F7" w:rsidP="006B4A79" w:rsidRDefault="006B4A79" w14:paraId="0F26589F" w14:textId="3C40200A">
      <w:pPr>
        <w:pStyle w:val="Cobra-Normal"/>
        <w:rPr>
          <w:lang w:val="fr-FR"/>
        </w:rPr>
      </w:pPr>
      <w:r>
        <w:t xml:space="preserve">      You can now put it on your leek. To do this, go to the main tab of your leek and equip it. Once it's done, code the part to use it. Try to follow the following logic to add it to your AI: if you lack life, then use the care chip. </w:t>
      </w:r>
    </w:p>
    <w:p w:rsidRPr="00DA0EF3" w:rsidR="00750AEC" w:rsidP="00750AEC" w:rsidRDefault="00750AEC" w14:paraId="7CD3A765" w14:textId="77777777">
      <w:pPr>
        <w:pStyle w:val="Cobra-Normal"/>
        <w:ind w:firstLine="708"/>
        <w:rPr>
          <w:lang w:val="fr-FR"/>
        </w:rPr>
      </w:pPr>
    </w:p>
    <w:p w:rsidRPr="004D7988" w:rsidR="009249F7" w:rsidP="00F16D32" w:rsidRDefault="009249F7" w14:paraId="3F38DBAD" w14:textId="7A7DE315">
      <w:pPr>
        <w:pStyle w:val="Cobra-Code"/>
        <w:rPr>
          <w:color w:val="AEAAAA" w:themeColor="background2" w:themeShade="BF"/>
        </w:rPr>
      </w:pPr>
      <w:r w:rsidRPr="004D7988">
        <w:rPr>
          <w:color w:val="AEAAAA" w:themeColor="background2" w:themeShade="BF"/>
        </w:rPr>
        <w:t>health</w:t>
      </w:r>
    </w:p>
    <w:p w:rsidR="009249F7" w:rsidP="00F16D32" w:rsidRDefault="00F16D32" w14:paraId="73EB40E2" w14:textId="0427D0E6">
      <w:pPr>
        <w:pStyle w:val="Cobra-Code"/>
      </w:pPr>
      <w:r w:rsidRPr="00C260A2">
        <w:rPr>
          <w:color w:val="FF79C6"/>
        </w:rPr>
        <w:t>var</w:t>
      </w:r>
      <w:r w:rsidR="009249F7">
        <w:t xml:space="preserve"> Life = </w:t>
      </w:r>
      <w:r w:rsidRPr="00CF4DE1" w:rsidR="009249F7">
        <w:rPr>
          <w:color w:val="50FA7B"/>
        </w:rPr>
        <w:t>getTotalLife</w:t>
      </w:r>
      <w:r w:rsidR="00F0116D">
        <w:t>();</w:t>
      </w:r>
    </w:p>
    <w:p w:rsidR="00F0116D" w:rsidP="00F16D32" w:rsidRDefault="00F16D32" w14:paraId="0C47593D" w14:textId="554D9D97">
      <w:pPr>
        <w:pStyle w:val="Cobra-Code"/>
      </w:pPr>
      <w:r w:rsidRPr="00C260A2">
        <w:rPr>
          <w:color w:val="FF79C6"/>
        </w:rPr>
        <w:t xml:space="preserve">var </w:t>
      </w:r>
      <w:r w:rsidR="00F0116D">
        <w:t xml:space="preserve">life_now = </w:t>
      </w:r>
      <w:r w:rsidRPr="00CF4DE1" w:rsidR="00F0116D">
        <w:rPr>
          <w:color w:val="50FA7B"/>
        </w:rPr>
        <w:t>getLife</w:t>
      </w:r>
      <w:r w:rsidR="00F0116D">
        <w:t>();</w:t>
      </w:r>
    </w:p>
    <w:p w:rsidR="00F0116D" w:rsidP="00F16D32" w:rsidRDefault="00F16D32" w14:paraId="7629FF43" w14:textId="3CE5EE65">
      <w:pPr>
        <w:pStyle w:val="Cobra-Code"/>
      </w:pPr>
      <w:r w:rsidRPr="00C260A2">
        <w:rPr>
          <w:color w:val="FF79C6"/>
        </w:rPr>
        <w:t xml:space="preserve">var </w:t>
      </w:r>
      <w:r w:rsidR="00F0116D">
        <w:t xml:space="preserve">my_leek = </w:t>
      </w:r>
      <w:r w:rsidRPr="00CF4DE1" w:rsidR="00F0116D">
        <w:rPr>
          <w:color w:val="50FA7B"/>
        </w:rPr>
        <w:t>getEntity</w:t>
      </w:r>
      <w:r w:rsidR="00F0116D">
        <w:t>();</w:t>
      </w:r>
    </w:p>
    <w:p w:rsidR="00F0116D" w:rsidP="00F16D32" w:rsidRDefault="00F0116D" w14:paraId="2DEDC03D" w14:textId="77777777">
      <w:pPr>
        <w:pStyle w:val="Cobra-Code"/>
      </w:pPr>
    </w:p>
    <w:p w:rsidR="00F0116D" w:rsidP="00F16D32" w:rsidRDefault="00F16D32" w14:paraId="09277A56" w14:textId="04968555">
      <w:pPr>
        <w:pStyle w:val="Cobra-Code"/>
      </w:pPr>
      <w:r w:rsidRPr="00C260A2">
        <w:rPr>
          <w:color w:val="FF79C6"/>
        </w:rPr>
        <w:t xml:space="preserve">if </w:t>
      </w:r>
      <w:r w:rsidR="00F0116D">
        <w:t>(life_now &lt; Life) {</w:t>
      </w:r>
    </w:p>
    <w:p w:rsidR="00015A1D" w:rsidP="00F16D32" w:rsidRDefault="00015A1D" w14:paraId="66F5C8B1" w14:textId="3FA9DA39">
      <w:pPr>
        <w:pStyle w:val="Cobra-Code"/>
      </w:pPr>
      <w:r>
        <w:t xml:space="preserve">   </w:t>
      </w:r>
      <w:r w:rsidRPr="00CF4DE1">
        <w:rPr>
          <w:color w:val="50FA7B"/>
        </w:rPr>
        <w:t>useChip</w:t>
      </w:r>
      <w:r w:rsidR="008202B7">
        <w:t>(CHIP_BANDAGE, my_leek);</w:t>
      </w:r>
    </w:p>
    <w:p w:rsidRPr="00DA0EF3" w:rsidR="008202B7" w:rsidP="00F16D32" w:rsidRDefault="008202B7" w14:paraId="293531B4" w14:textId="7D44E5C5">
      <w:pPr>
        <w:pStyle w:val="Cobra-Code"/>
      </w:pPr>
      <w:r w:rsidRPr="00DA0EF3">
        <w:t>}</w:t>
      </w:r>
    </w:p>
    <w:p w:rsidR="00106D03" w:rsidP="002C6603" w:rsidRDefault="00106D03" w14:paraId="0CDF151A" w14:textId="77777777">
      <w:pPr>
        <w:pStyle w:val="Cobra-Normal"/>
        <w:ind w:firstLine="708"/>
        <w:rPr>
          <w:lang w:val="fr-FR"/>
        </w:rPr>
      </w:pPr>
    </w:p>
    <w:p w:rsidR="008202B7" w:rsidP="006B4A79" w:rsidRDefault="006B4A79" w14:paraId="5BEB1C3E" w14:textId="191D5E02">
      <w:pPr>
        <w:pStyle w:val="Cobra-Normal"/>
        <w:rPr>
          <w:lang w:val="fr-FR"/>
        </w:rPr>
      </w:pPr>
      <w:r>
        <w:t xml:space="preserve">      Your vegetable can now be cured! You will be able to resist longer under enemy fire. You can also use protective chips, which will be used to prevent injury.</w:t>
      </w:r>
    </w:p>
    <w:p w:rsidR="000E7629" w:rsidP="0027229C" w:rsidRDefault="00106D03" w14:paraId="60D703E5" w14:textId="23FD193E">
      <w:pPr>
        <w:rPr>
          <w:rFonts w:ascii="Arial" w:hAnsi="Arial" w:cs="Arial"/>
          <w:sz w:val="39"/>
          <w:szCs w:val="39"/>
          <w:lang w:val="fr-FR"/>
        </w:rPr>
      </w:pPr>
      <w:r>
        <w:rPr>
          <w:rFonts w:ascii="Arial" w:hAnsi="Arial" w:cs="Arial"/>
          <w:sz w:val="39"/>
          <w:szCs w:val="39"/>
        </w:rPr>
        <w:br w:type="page"/>
      </w:r>
    </w:p>
    <w:p w:rsidRPr="00106D03" w:rsidR="008F76C7" w:rsidP="00A773BB" w:rsidRDefault="006338B7" w14:paraId="69EE6CFD" w14:textId="759BCD88">
      <w:pPr>
        <w:pStyle w:val="Cobra-Titre2"/>
        <w:rPr>
          <w:lang w:val="fr-FR"/>
        </w:rPr>
      </w:pPr>
      <w:r>
        <w:t>Dig up the opponent's leek</w:t>
      </w:r>
    </w:p>
    <w:p w:rsidRPr="00A773BB" w:rsidR="00106D03" w:rsidP="00106D03" w:rsidRDefault="00106D03" w14:paraId="4AE80D59" w14:textId="77777777">
      <w:pPr>
        <w:pStyle w:val="Cobra-Titre2"/>
        <w:numPr>
          <w:ilvl w:val="0"/>
          <w:numId w:val="0"/>
        </w:numPr>
        <w:ind w:left="1440"/>
        <w:rPr>
          <w:lang w:val="fr-FR"/>
        </w:rPr>
      </w:pPr>
    </w:p>
    <w:p w:rsidR="008F76C7" w:rsidP="006B4A79" w:rsidRDefault="006B4A79" w14:paraId="4CA62CF9" w14:textId="519AE5E4">
      <w:pPr>
        <w:pStyle w:val="Cobra-Normal"/>
        <w:rPr>
          <w:lang w:val="fr-FR"/>
        </w:rPr>
      </w:pPr>
      <w:r>
        <w:t xml:space="preserve">      Perfect! You start to become a true professional. Now improve your attacks by using spells to give enemies a good beating! To start using ranged attack spells, you need to start by buying one of the offensive chips, which are represented by the color red. </w:t>
      </w:r>
      <w:r w:rsidR="00031DDA">
        <w:tab/>
      </w:r>
    </w:p>
    <w:p w:rsidR="00B813DA" w:rsidP="00106D03" w:rsidRDefault="00B813DA" w14:paraId="7E4C8BAB" w14:textId="77777777">
      <w:pPr>
        <w:pStyle w:val="Cobra-Normal"/>
        <w:ind w:firstLine="708"/>
        <w:rPr>
          <w:lang w:val="fr-FR"/>
        </w:rPr>
      </w:pPr>
    </w:p>
    <w:p w:rsidRPr="00DA0EF3" w:rsidR="003F02FC" w:rsidP="00B813DA" w:rsidRDefault="003F02FC" w14:paraId="0EA442C0" w14:textId="5DF44F95">
      <w:pPr>
        <w:jc w:val="center"/>
        <w:rPr>
          <w:rStyle w:val="Cobra-AnnotationCar"/>
          <w:lang w:val="fr-FR"/>
        </w:rPr>
      </w:pPr>
      <w:r>
        <w:rPr>
          <w:noProof/>
        </w:rPr>
        <w:drawing>
          <wp:inline distT="0" distB="0" distL="0" distR="0" wp14:anchorId="3B9947C9" wp14:editId="34BF615B">
            <wp:extent cx="1019317" cy="1028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1019317" cy="1028844"/>
                    </a:xfrm>
                    <a:prstGeom prst="rect">
                      <a:avLst/>
                    </a:prstGeom>
                  </pic:spPr>
                </pic:pic>
              </a:graphicData>
            </a:graphic>
          </wp:inline>
        </w:drawing>
      </w:r>
      <w:r>
        <w:br/>
      </w:r>
      <w:r w:rsidRPr="4BFA17A6" w:rsidR="00444EE7">
        <w:rPr>
          <w:rStyle w:val="Cobra-AnnotationCar"/>
        </w:rPr>
        <w:t>This is your fate!</w:t>
      </w:r>
    </w:p>
    <w:p w:rsidR="00106D03" w:rsidP="00B813DA" w:rsidRDefault="00106D03" w14:paraId="2B79860C" w14:textId="77777777">
      <w:pPr>
        <w:pStyle w:val="Cobra-Annotation"/>
        <w:rPr>
          <w:lang w:val="fr-FR"/>
        </w:rPr>
      </w:pPr>
    </w:p>
    <w:p w:rsidRPr="00DA0EF3" w:rsidR="003F02FC" w:rsidP="006B4A79" w:rsidRDefault="006B4A79" w14:paraId="64F6959D" w14:textId="1298615C">
      <w:pPr>
        <w:pStyle w:val="Cobra-Normal"/>
        <w:rPr>
          <w:lang w:val="fr-FR"/>
        </w:rPr>
      </w:pPr>
      <w:r>
        <w:t xml:space="preserve">      As you can see next to the chip, you have here several information about it such as its range, the TP necessary to use it or the damage it inflicts. For the latter the range is 0 to 6 blocks, 2TP are needed to use it and it does 5 to 7 damage per use.</w:t>
      </w:r>
    </w:p>
    <w:p w:rsidR="005020C3" w:rsidP="00F16D32" w:rsidRDefault="006B4A79" w14:paraId="5BE05C1F" w14:textId="7238DD54">
      <w:pPr>
        <w:pStyle w:val="Cobra-Normal"/>
        <w:rPr>
          <w:lang w:val="fr-FR"/>
        </w:rPr>
      </w:pPr>
      <w:r>
        <w:t xml:space="preserve">      One of the first uses you will have will be:</w:t>
      </w:r>
    </w:p>
    <w:p w:rsidRPr="004D7988" w:rsidR="000E6470" w:rsidP="00F16D32" w:rsidRDefault="00F0536B" w14:paraId="7203F470" w14:textId="339671EE">
      <w:pPr>
        <w:pStyle w:val="Cobra-Code"/>
        <w:rPr>
          <w:color w:val="AEAAAA" w:themeColor="background2" w:themeShade="BF"/>
        </w:rPr>
      </w:pPr>
      <w:r w:rsidRPr="004D7988">
        <w:rPr>
          <w:color w:val="AEAAAA" w:themeColor="background2" w:themeShade="BF"/>
        </w:rPr>
        <w:t xml:space="preserve"> Use Chip_Shock</w:t>
      </w:r>
    </w:p>
    <w:p w:rsidR="00F0536B" w:rsidP="00F16D32" w:rsidRDefault="00F0536B" w14:paraId="646AC3FC" w14:textId="6BDFC7D9">
      <w:pPr>
        <w:pStyle w:val="Cobra-Code"/>
      </w:pPr>
      <w:r w:rsidRPr="009C151C">
        <w:rPr>
          <w:color w:val="50FA7B"/>
        </w:rPr>
        <w:t>useChip</w:t>
      </w:r>
      <w:r>
        <w:t>(CHIP_SHOCK, enemy);</w:t>
      </w:r>
    </w:p>
    <w:p w:rsidR="0022659D" w:rsidP="006B4A79" w:rsidRDefault="006B4A79" w14:paraId="5DFB59B7" w14:textId="5751271B">
      <w:pPr>
        <w:pStyle w:val="Cobra-Normal"/>
        <w:rPr>
          <w:lang w:val="fr-FR"/>
        </w:rPr>
      </w:pPr>
      <w:r w:rsidRPr="00C168E9">
        <w:t xml:space="preserve">      Here you are just using the Shock spell on the opponent. Now improve your algorithm to activate the chip if the range of your weapon is less than your distance from the enemy AND the range of your chip is greater than or equal to your distance from the enemy.</w:t>
      </w:r>
    </w:p>
    <w:p w:rsidR="00D71BCD" w:rsidP="00B813DA" w:rsidRDefault="00D71BCD" w14:paraId="035A1D2F" w14:textId="77777777">
      <w:pPr>
        <w:pStyle w:val="Cobra-Normal"/>
        <w:ind w:firstLine="360"/>
        <w:rPr>
          <w:lang w:val="fr-FR"/>
        </w:rPr>
      </w:pPr>
    </w:p>
    <w:p w:rsidR="00D71BCD" w:rsidP="00B813DA" w:rsidRDefault="00D71BCD" w14:paraId="2CD6B072" w14:textId="77777777">
      <w:pPr>
        <w:pStyle w:val="Cobra-Normal"/>
        <w:ind w:firstLine="360"/>
        <w:rPr>
          <w:lang w:val="fr-FR"/>
        </w:rPr>
      </w:pPr>
    </w:p>
    <w:p w:rsidR="00EF0A07" w:rsidP="00D71BCD" w:rsidRDefault="00EF0A07" w14:paraId="07D543C7" w14:textId="64A16532">
      <w:pPr>
        <w:pStyle w:val="Cobra-Titre2"/>
      </w:pPr>
      <w:r w:rsidRPr="00DA0EF3">
        <w:t xml:space="preserve"> Small tour to the armory</w:t>
      </w:r>
    </w:p>
    <w:p w:rsidR="00F16D32" w:rsidP="00F16D32" w:rsidRDefault="00F16D32" w14:paraId="66C17FA4" w14:textId="77777777">
      <w:pPr>
        <w:pStyle w:val="Cobra-Title1"/>
        <w:numPr>
          <w:ilvl w:val="0"/>
          <w:numId w:val="0"/>
        </w:numPr>
        <w:ind w:left="1080"/>
      </w:pPr>
    </w:p>
    <w:p w:rsidR="00C358C4" w:rsidP="006B4A79" w:rsidRDefault="006B4A79" w14:paraId="0476FE79" w14:textId="5BB76E8F">
      <w:pPr>
        <w:pStyle w:val="Cobra-Normal"/>
        <w:rPr>
          <w:lang w:val="fr-FR"/>
        </w:rPr>
      </w:pPr>
      <w:r>
        <w:t xml:space="preserve">      How about moving up a gear? After all your fights, you should be able to buy a new weapon. The MACHINE_GUN is a starting weapon of choice for this new experience. To equip it make as for chips. Now let's see how to use it.</w:t>
      </w:r>
    </w:p>
    <w:p w:rsidR="002D2807" w:rsidP="000F2D31" w:rsidRDefault="002D2807" w14:paraId="69C6244B" w14:textId="77777777">
      <w:pPr>
        <w:pStyle w:val="Cobra-Normal"/>
        <w:ind w:firstLine="708"/>
        <w:rPr>
          <w:lang w:val="fr-FR"/>
        </w:rPr>
      </w:pPr>
    </w:p>
    <w:p w:rsidR="002D2807" w:rsidP="002D2807" w:rsidRDefault="002D2807" w14:paraId="37DF36F9" w14:textId="6333CBB1">
      <w:pPr>
        <w:pStyle w:val="Cobra-Normal"/>
        <w:jc w:val="center"/>
        <w:rPr>
          <w:lang w:val="fr-FR"/>
        </w:rPr>
      </w:pPr>
      <w:r>
        <w:rPr>
          <w:noProof/>
        </w:rPr>
        <w:drawing>
          <wp:inline distT="0" distB="0" distL="0" distR="0" wp14:anchorId="551A2DAD" wp14:editId="50CA21B4">
            <wp:extent cx="1609950" cy="676369"/>
            <wp:effectExtent l="0" t="0" r="9525" b="0"/>
            <wp:docPr id="15" name="Image 15" descr="An image containing weapon, firearm&#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3">
                      <a:extLst>
                        <a:ext uri="{28A0092B-C50C-407E-A947-70E740481C1C}">
                          <a14:useLocalDpi xmlns:a14="http://schemas.microsoft.com/office/drawing/2010/main" val="0"/>
                        </a:ext>
                      </a:extLst>
                    </a:blip>
                    <a:stretch>
                      <a:fillRect/>
                    </a:stretch>
                  </pic:blipFill>
                  <pic:spPr>
                    <a:xfrm>
                      <a:off x="0" y="0"/>
                      <a:ext cx="1609950" cy="676369"/>
                    </a:xfrm>
                    <a:prstGeom prst="rect">
                      <a:avLst/>
                    </a:prstGeom>
                  </pic:spPr>
                </pic:pic>
              </a:graphicData>
            </a:graphic>
          </wp:inline>
        </w:drawing>
      </w:r>
    </w:p>
    <w:p w:rsidR="002D2807" w:rsidP="002D2807" w:rsidRDefault="002D2807" w14:paraId="23304297" w14:textId="15D7686B">
      <w:pPr>
        <w:pStyle w:val="Cobra-Annotation"/>
        <w:rPr>
          <w:lang w:val="fr-FR"/>
        </w:rPr>
      </w:pPr>
      <w:r>
        <w:t>Here's the amazing MACHINE_GUN</w:t>
      </w:r>
    </w:p>
    <w:p w:rsidR="002D2807" w:rsidP="002D2807" w:rsidRDefault="002D2807" w14:paraId="08CA7168" w14:textId="77777777">
      <w:pPr>
        <w:pStyle w:val="Cobra-Annotation"/>
        <w:rPr>
          <w:lang w:val="fr-FR"/>
        </w:rPr>
      </w:pPr>
    </w:p>
    <w:p w:rsidR="00627BBC" w:rsidP="006B4A79" w:rsidRDefault="006B4A79" w14:paraId="45B6C3B1" w14:textId="09C657BA">
      <w:pPr>
        <w:pStyle w:val="Cobra-Normal"/>
        <w:rPr>
          <w:lang w:val="fr-FR"/>
        </w:rPr>
      </w:pPr>
      <w:r>
        <w:t xml:space="preserve">      You already have functions using the weapon. But how can we change it? Use the same principle as for the very first gun you had:</w:t>
      </w:r>
    </w:p>
    <w:p w:rsidR="00627BBC" w:rsidP="001D552A" w:rsidRDefault="00627BBC" w14:paraId="18008F59" w14:textId="77777777">
      <w:pPr>
        <w:pStyle w:val="Cobra-Normal"/>
        <w:rPr>
          <w:lang w:val="fr-FR"/>
        </w:rPr>
      </w:pPr>
    </w:p>
    <w:p w:rsidR="00627BBC" w:rsidP="001D552A" w:rsidRDefault="00627BBC" w14:paraId="47EB6C7B" w14:textId="4475D2CD">
      <w:pPr>
        <w:pStyle w:val="Cobra-Code"/>
        <w:rPr>
          <w:color w:val="AEAAAA" w:themeColor="background2" w:themeShade="BF"/>
        </w:rPr>
      </w:pPr>
      <w:r w:rsidRPr="0027054D">
        <w:rPr>
          <w:color w:val="AEAAAA" w:themeColor="background2" w:themeShade="BF"/>
        </w:rPr>
        <w:t>Change our weapon</w:t>
      </w:r>
    </w:p>
    <w:p w:rsidR="00627BBC" w:rsidP="001D552A" w:rsidRDefault="00627BBC" w14:paraId="1A23D4B0" w14:textId="7F939259">
      <w:pPr>
        <w:pStyle w:val="Cobra-Code"/>
      </w:pPr>
      <w:r w:rsidRPr="009C151C">
        <w:rPr>
          <w:color w:val="50FA7B"/>
        </w:rPr>
        <w:t>setWeapon</w:t>
      </w:r>
      <w:r>
        <w:t>(WEAPON_MACHINE_GUN);</w:t>
      </w:r>
    </w:p>
    <w:p w:rsidRPr="00C24B6F" w:rsidR="0065719E" w:rsidP="006B4A79" w:rsidRDefault="006B4A79" w14:paraId="363E9C85" w14:textId="4F39F581">
      <w:pPr>
        <w:pStyle w:val="Cobra-Normal"/>
        <w:rPr>
          <w:lang w:val="fr-FR"/>
        </w:rPr>
      </w:pPr>
      <w:r w:rsidRPr="00C168E9">
        <w:t xml:space="preserve">      You can now add a condition in order to choose when to take out the weapon and not spend 1 TP on each new turn.</w:t>
      </w:r>
    </w:p>
    <w:p w:rsidR="002C11D5" w:rsidP="0027229C" w:rsidRDefault="002C11D5" w14:paraId="7300820A" w14:textId="77777777">
      <w:pPr>
        <w:rPr>
          <w:rFonts w:ascii="Arial" w:hAnsi="Arial" w:cs="Arial"/>
          <w:sz w:val="39"/>
          <w:szCs w:val="39"/>
          <w:lang w:val="fr-FR"/>
        </w:rPr>
      </w:pPr>
    </w:p>
    <w:p w:rsidRPr="00DA0EF3" w:rsidR="0065719E" w:rsidP="00B25B0B" w:rsidRDefault="007F3FB7" w14:paraId="069E641D" w14:textId="5C5CC841">
      <w:pPr>
        <w:pStyle w:val="Cobra-Title1"/>
        <w:rPr>
          <w:lang w:val="fr-FR"/>
        </w:rPr>
      </w:pPr>
      <w:r w:rsidRPr="00DA0EF3">
        <w:t xml:space="preserve"> Discover the ultimate knowledge manual</w:t>
      </w:r>
      <w:r w:rsidRPr="00DA0EF3" w:rsidR="002C11D5">
        <w:br/>
      </w:r>
    </w:p>
    <w:p w:rsidRPr="00DA0EF3" w:rsidR="00B25B0B" w:rsidP="00B25B0B" w:rsidRDefault="00B25B0B" w14:paraId="02ADA586" w14:textId="77777777">
      <w:pPr>
        <w:pStyle w:val="Cobra-Title1"/>
        <w:numPr>
          <w:ilvl w:val="0"/>
          <w:numId w:val="0"/>
        </w:numPr>
        <w:ind w:left="1080"/>
        <w:rPr>
          <w:lang w:val="fr-FR"/>
        </w:rPr>
      </w:pPr>
    </w:p>
    <w:p w:rsidR="00C87BB9" w:rsidP="00C87BB9" w:rsidRDefault="00C87BB9" w14:paraId="6A9AA242" w14:textId="305E811B">
      <w:pPr>
        <w:pStyle w:val="Cobra-Normal"/>
        <w:ind w:firstLine="360"/>
        <w:rPr>
          <w:lang w:val="fr-FR"/>
        </w:rPr>
      </w:pPr>
      <w:r w:rsidRPr="4BFA17A6">
        <w:t>You begin to become an expert, Professor Chen has nothing more to teach you. The student has surpassed the master! From now on, you will have to do your own research and experiments to increase your level.</w:t>
      </w:r>
    </w:p>
    <w:p w:rsidR="00EF0B66" w:rsidP="00E60BE7" w:rsidRDefault="00E60BE7" w14:paraId="48B27456" w14:textId="14EFCED8">
      <w:pPr>
        <w:pStyle w:val="Cobra-Normal"/>
        <w:ind w:firstLine="360"/>
        <w:rPr>
          <w:lang w:val="fr-FR"/>
        </w:rPr>
      </w:pPr>
      <w:r>
        <w:t>But you're in luck! Documentation is provided by the site. There you will find all the functions that you have not seen yet. There will also be information on how to achieve AI if you want other ideas for your leek. This part is located in the help part of the site. There you will find information about the different functions that exist and that you can use. To do this, you must select the function you want: you will then know what its parameters and feedback are. Have fun!</w:t>
      </w:r>
    </w:p>
    <w:p w:rsidR="00142A04" w:rsidP="00E60BE7" w:rsidRDefault="00142A04" w14:paraId="765B63BD" w14:textId="77777777">
      <w:pPr>
        <w:pStyle w:val="Cobra-Normal"/>
        <w:ind w:firstLine="360"/>
        <w:rPr>
          <w:lang w:val="fr-FR"/>
        </w:rPr>
      </w:pPr>
    </w:p>
    <w:p w:rsidR="002C11D5" w:rsidP="00E60BE7" w:rsidRDefault="002C11D5" w14:paraId="3D3B54A1" w14:textId="77777777">
      <w:pPr>
        <w:pStyle w:val="Cobra-Normal"/>
        <w:ind w:firstLine="360"/>
        <w:rPr>
          <w:lang w:val="fr-FR"/>
        </w:rPr>
      </w:pPr>
    </w:p>
    <w:p w:rsidR="00142A04" w:rsidP="00E60BE7" w:rsidRDefault="00142A04" w14:paraId="0C366454" w14:textId="77777777">
      <w:pPr>
        <w:pStyle w:val="Cobra-Normal"/>
        <w:ind w:firstLine="360"/>
        <w:rPr>
          <w:lang w:val="fr-FR"/>
        </w:rPr>
      </w:pPr>
    </w:p>
    <w:p w:rsidR="009F4338" w:rsidP="002C550C" w:rsidRDefault="00142A04" w14:paraId="5A4C14BB" w14:textId="7CD52073">
      <w:pPr>
        <w:pStyle w:val="Cobra-Annotation"/>
        <w:rPr>
          <w:lang w:val="fr-FR"/>
        </w:rPr>
      </w:pPr>
      <w:r>
        <w:rPr>
          <w:noProof/>
        </w:rPr>
        <w:drawing>
          <wp:inline distT="0" distB="0" distL="0" distR="0" wp14:anchorId="752BA088" wp14:editId="6F877B64">
            <wp:extent cx="2251710" cy="16435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5082" t="14732" r="10233" b="18319"/>
                    <a:stretch/>
                  </pic:blipFill>
                  <pic:spPr bwMode="auto">
                    <a:xfrm>
                      <a:off x="0" y="0"/>
                      <a:ext cx="2268254" cy="1655588"/>
                    </a:xfrm>
                    <a:prstGeom prst="rect">
                      <a:avLst/>
                    </a:prstGeom>
                    <a:noFill/>
                    <a:ln>
                      <a:noFill/>
                    </a:ln>
                    <a:extLst>
                      <a:ext uri="{53640926-AAD7-44D8-BBD7-CCE9431645EC}">
                        <a14:shadowObscured xmlns:a14="http://schemas.microsoft.com/office/drawing/2010/main"/>
                      </a:ext>
                    </a:extLst>
                  </pic:spPr>
                </pic:pic>
              </a:graphicData>
            </a:graphic>
          </wp:inline>
        </w:drawing>
      </w:r>
      <w:r>
        <w:br/>
      </w:r>
      <w:r>
        <w:t>You'll have to read all this to your leek, everyone knows they can't read.</w:t>
      </w:r>
      <w:r w:rsidR="00EF0B66">
        <w:br w:type="page"/>
      </w:r>
    </w:p>
    <w:p w:rsidRPr="00DA0EF3" w:rsidR="009F4338" w:rsidP="000A668D" w:rsidRDefault="004E083B" w14:paraId="0923F782" w14:textId="4FCCEC81">
      <w:pPr>
        <w:pStyle w:val="Cobra-Title1"/>
        <w:rPr>
          <w:lang w:val="fr-FR"/>
        </w:rPr>
      </w:pPr>
      <w:r w:rsidRPr="00DA0EF3">
        <w:t>Always further, always higher, always stronger!</w:t>
      </w:r>
      <w:r w:rsidR="00E717B5">
        <w:br/>
      </w:r>
    </w:p>
    <w:p w:rsidR="009F14C1" w:rsidP="00415C6B" w:rsidRDefault="009F14C1" w14:paraId="13E0DE45" w14:textId="0E55B9BC">
      <w:pPr>
        <w:pStyle w:val="Cobra-Normal"/>
        <w:rPr>
          <w:lang w:val="fr-FR"/>
        </w:rPr>
      </w:pPr>
    </w:p>
    <w:p w:rsidR="00415C6B" w:rsidP="00415C6B" w:rsidRDefault="00415C6B" w14:paraId="249FEBD7" w14:textId="0D7623A6">
      <w:pPr>
        <w:pStyle w:val="Cobra-Normal"/>
        <w:ind w:firstLine="360"/>
        <w:rPr>
          <w:lang w:val="fr-FR"/>
        </w:rPr>
      </w:pPr>
      <w:r w:rsidR="00415C6B">
        <w:rPr/>
        <w:t xml:space="preserve">Your training is </w:t>
      </w:r>
      <w:r w:rsidR="00415C6B">
        <w:rPr/>
        <w:t>coming to an end</w:t>
      </w:r>
      <w:r w:rsidR="00415C6B">
        <w:rPr/>
        <w:t xml:space="preserve">, you have evolved a lot since you got your leek back. We feel how much you are linked </w:t>
      </w:r>
      <w:r w:rsidR="6581855B">
        <w:rPr/>
        <w:t>now;</w:t>
      </w:r>
      <w:r w:rsidR="00415C6B">
        <w:rPr/>
        <w:t xml:space="preserve"> you have become inseparable! The teacher would like to congratulate you one last time before you go on crazy adventures.</w:t>
      </w:r>
    </w:p>
    <w:p w:rsidR="007F08E2" w:rsidP="00D57BEA" w:rsidRDefault="007F08E2" w14:paraId="2A205DEA" w14:textId="05A08BEA">
      <w:pPr>
        <w:pStyle w:val="Cobra-Normal"/>
        <w:rPr>
          <w:lang w:val="fr-FR"/>
        </w:rPr>
      </w:pPr>
      <w:r>
        <w:t>If you want to go further, he has concocted a small list of things to do:</w:t>
      </w:r>
    </w:p>
    <w:p w:rsidR="007F08E2" w:rsidP="007F08E2" w:rsidRDefault="007F08E2" w14:paraId="37FBCC34" w14:textId="1EAE9F66">
      <w:pPr>
        <w:pStyle w:val="Cobra-NormalTick"/>
        <w:rPr>
          <w:lang w:val="fr-FR"/>
        </w:rPr>
      </w:pPr>
      <w:r>
        <w:t>Customize your leek!</w:t>
      </w:r>
    </w:p>
    <w:p w:rsidR="007F08E2" w:rsidP="007F08E2" w:rsidRDefault="0075664B" w14:paraId="41763BF4" w14:textId="128FEBB7">
      <w:pPr>
        <w:pStyle w:val="Cobra-NormalTick"/>
        <w:rPr>
          <w:lang w:val="fr-FR"/>
        </w:rPr>
      </w:pPr>
      <w:r>
        <w:t>Increase your level and improve your powers.</w:t>
      </w:r>
    </w:p>
    <w:p w:rsidR="0075664B" w:rsidP="007F08E2" w:rsidRDefault="003B6818" w14:paraId="1544F588" w14:textId="5DE052A6">
      <w:pPr>
        <w:pStyle w:val="Cobra-NormalTick"/>
        <w:rPr>
          <w:lang w:val="fr-FR"/>
        </w:rPr>
      </w:pPr>
      <w:r>
        <w:t>Create a team with your friends by clicking on your profile to train together!</w:t>
      </w:r>
    </w:p>
    <w:p w:rsidR="00DD73D1" w:rsidP="000A668D" w:rsidRDefault="00DD73D1" w14:paraId="78E16D49" w14:textId="77777777">
      <w:pPr>
        <w:pStyle w:val="Cobra-Normal"/>
        <w:rPr>
          <w:lang w:val="fr-FR"/>
        </w:rPr>
      </w:pPr>
    </w:p>
    <w:p w:rsidR="00B50F08" w:rsidP="006F52D5" w:rsidRDefault="006F52D5" w14:paraId="5A4CE1E1" w14:textId="1E9F2B5C">
      <w:pPr>
        <w:pStyle w:val="Cobra-Normal"/>
        <w:ind w:firstLine="360"/>
        <w:rPr>
          <w:lang w:val="fr-FR"/>
        </w:rPr>
      </w:pPr>
      <w:r>
        <w:t>Good luck to you young leek!</w:t>
      </w:r>
    </w:p>
    <w:p w:rsidR="00DD73D1" w:rsidP="000A668D" w:rsidRDefault="00DD73D1" w14:paraId="74F82C00" w14:textId="77777777">
      <w:pPr>
        <w:pStyle w:val="Cobra-Normal"/>
        <w:rPr>
          <w:lang w:val="fr-FR"/>
        </w:rPr>
      </w:pPr>
    </w:p>
    <w:p w:rsidR="006F52D5" w:rsidP="000A668D" w:rsidRDefault="006F52D5" w14:paraId="388AAB77" w14:textId="77777777">
      <w:pPr>
        <w:pStyle w:val="Cobra-Normal"/>
        <w:rPr>
          <w:lang w:val="fr-FR"/>
        </w:rPr>
      </w:pPr>
    </w:p>
    <w:p w:rsidR="00FE7F62" w:rsidP="00BA7798" w:rsidRDefault="005E33F4" w14:paraId="2856ED5D" w14:textId="6FD1E3D8">
      <w:pPr>
        <w:jc w:val="center"/>
        <w:rPr>
          <w:lang w:val="fr-FR"/>
        </w:rPr>
      </w:pPr>
      <w:r>
        <w:rPr>
          <w:noProof/>
        </w:rPr>
        <w:drawing>
          <wp:inline distT="0" distB="0" distL="0" distR="0" wp14:anchorId="12C6CC99" wp14:editId="158AB343">
            <wp:extent cx="4887628" cy="3002507"/>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887628" cy="3002507"/>
                    </a:xfrm>
                    <a:prstGeom prst="rect">
                      <a:avLst/>
                    </a:prstGeom>
                  </pic:spPr>
                </pic:pic>
              </a:graphicData>
            </a:graphic>
          </wp:inline>
        </w:drawing>
      </w:r>
      <w:r>
        <w:br/>
      </w:r>
      <w:r w:rsidRPr="4BFA17A6" w:rsidR="00FE7F62">
        <w:rPr>
          <w:rStyle w:val="Cobra-AnnotationCar"/>
        </w:rPr>
        <w:t>Build a team with your friends and be the best!</w:t>
      </w:r>
    </w:p>
    <w:p w:rsidRPr="006C2D35" w:rsidR="006F52D5" w:rsidP="006F52D5" w:rsidRDefault="006F52D5" w14:paraId="5AA238FD" w14:textId="77777777">
      <w:pPr>
        <w:pStyle w:val="Cobra-Annotation"/>
        <w:rPr>
          <w:lang w:val="fr-FR"/>
        </w:rPr>
      </w:pPr>
    </w:p>
    <w:proofErr w:type="spellEnd"/>
    <w:proofErr w:type="gramEnd"/>
    <w:sectPr w:rsidRPr="006C2D35" w:rsidR="006F52D5" w:rsidSect="001924D3">
      <w:footerReference w:type="default" r:id="rId26"/>
      <w:footerReference w:type="first" r:id="rId27"/>
      <w:type w:val="continuous"/>
      <w:pgSz w:w="11906" w:h="16838" w:orient="portrait" w:code="9"/>
      <w:pgMar w:top="1418" w:right="1418" w:bottom="1418" w:left="1418" w:header="709" w:footer="709" w:gutter="0"/>
      <w:pgBorders w:offsetFrom="page">
        <w:top w:val="single" w:color="00D467" w:sz="4" w:space="24"/>
        <w:left w:val="single" w:color="00D467" w:sz="4" w:space="24"/>
        <w:bottom w:val="single" w:color="00D467" w:sz="4" w:space="24"/>
        <w:right w:val="single" w:color="00D467" w:sz="4" w:space="2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4381" w:rsidP="00353C27" w:rsidRDefault="004F4381" w14:paraId="5DFDFF94" w14:textId="77777777">
      <w:pPr>
        <w:spacing w:after="0" w:line="240" w:lineRule="auto"/>
      </w:pPr>
      <w:r>
        <w:separator/>
      </w:r>
    </w:p>
  </w:endnote>
  <w:endnote w:type="continuationSeparator" w:id="0">
    <w:p w:rsidR="004F4381" w:rsidP="00353C27" w:rsidRDefault="004F4381" w14:paraId="3E18FCA7" w14:textId="77777777">
      <w:pPr>
        <w:spacing w:after="0" w:line="240" w:lineRule="auto"/>
      </w:pPr>
      <w:r>
        <w:continuationSeparator/>
      </w:r>
    </w:p>
  </w:endnote>
  <w:endnote w:type="continuationNotice" w:id="1">
    <w:p w:rsidR="004F4381" w:rsidRDefault="004F4381" w14:paraId="4C76A3C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Light">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Prime Code">
    <w:altName w:val="Courier New"/>
    <w:charset w:val="00"/>
    <w:family w:val="modern"/>
    <w:pitch w:val="fixed"/>
    <w:sig w:usb0="00000007" w:usb1="00000000" w:usb2="00000000" w:usb3="00000000" w:csb0="00000093" w:csb1="00000000"/>
  </w:font>
  <w:font w:name="Fira Code iScript">
    <w:altName w:val="Calibri"/>
    <w:charset w:val="00"/>
    <w:family w:val="modern"/>
    <w:pitch w:val="variable"/>
    <w:sig w:usb0="40000287" w:usb1="02003801"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391981"/>
      <w:docPartObj>
        <w:docPartGallery w:val="Page Numbers (Bottom of Page)"/>
        <w:docPartUnique/>
      </w:docPartObj>
    </w:sdtPr>
    <w:sdtEndPr/>
    <w:sdtContent>
      <w:p w:rsidR="00AF4E09" w:rsidRDefault="00B63B08" w14:paraId="34DD69A2" w14:textId="47E33E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F129A3" w:rsidR="00F129A3" w:rsidP="00AF4E09" w:rsidRDefault="00F129A3" w14:paraId="6A71B00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4439" w:rsidRDefault="00584439" w14:paraId="544BC7B5" w14:textId="2F87A392">
    <w:pPr>
      <w:pStyle w:val="Footer"/>
      <w:jc w:val="right"/>
    </w:pPr>
  </w:p>
  <w:p w:rsidR="00AF4E09" w:rsidRDefault="00AF4E09" w14:paraId="7BCE508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4381" w:rsidP="00353C27" w:rsidRDefault="004F4381" w14:paraId="7D9F6823" w14:textId="77777777">
      <w:pPr>
        <w:spacing w:after="0" w:line="240" w:lineRule="auto"/>
      </w:pPr>
      <w:r>
        <w:separator/>
      </w:r>
    </w:p>
  </w:footnote>
  <w:footnote w:type="continuationSeparator" w:id="0">
    <w:p w:rsidR="004F4381" w:rsidP="00353C27" w:rsidRDefault="004F4381" w14:paraId="0DD30FB1" w14:textId="77777777">
      <w:pPr>
        <w:spacing w:after="0" w:line="240" w:lineRule="auto"/>
      </w:pPr>
      <w:r>
        <w:continuationSeparator/>
      </w:r>
    </w:p>
  </w:footnote>
  <w:footnote w:type="continuationNotice" w:id="1">
    <w:p w:rsidR="004F4381" w:rsidRDefault="004F4381" w14:paraId="2BFFD98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hint="default" w:ascii="Wingdings 2" w:hAnsi="Wingdings 2"/>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2" w15:restartNumberingAfterBreak="0">
    <w:nsid w:val="076600BF"/>
    <w:multiLevelType w:val="hybridMultilevel"/>
    <w:tmpl w:val="B9265EA8"/>
    <w:lvl w:ilvl="0" w:tplc="9BA2FD5A">
      <w:start w:val="1"/>
      <w:numFmt w:val="bullet"/>
      <w:lvlText w:val=""/>
      <w:lvlJc w:val="left"/>
      <w:pPr>
        <w:tabs>
          <w:tab w:val="num" w:pos="720"/>
        </w:tabs>
        <w:ind w:left="720" w:hanging="360"/>
      </w:pPr>
      <w:rPr>
        <w:rFonts w:hint="default" w:ascii="Symbol" w:hAnsi="Symbol"/>
        <w:sz w:val="20"/>
      </w:rPr>
    </w:lvl>
    <w:lvl w:ilvl="1" w:tplc="05BC7764" w:tentative="1">
      <w:start w:val="1"/>
      <w:numFmt w:val="bullet"/>
      <w:lvlText w:val=""/>
      <w:lvlJc w:val="left"/>
      <w:pPr>
        <w:tabs>
          <w:tab w:val="num" w:pos="1440"/>
        </w:tabs>
        <w:ind w:left="1440" w:hanging="360"/>
      </w:pPr>
      <w:rPr>
        <w:rFonts w:hint="default" w:ascii="Symbol" w:hAnsi="Symbol"/>
        <w:sz w:val="20"/>
      </w:rPr>
    </w:lvl>
    <w:lvl w:ilvl="2" w:tplc="ADA41BFA" w:tentative="1">
      <w:start w:val="1"/>
      <w:numFmt w:val="bullet"/>
      <w:lvlText w:val=""/>
      <w:lvlJc w:val="left"/>
      <w:pPr>
        <w:tabs>
          <w:tab w:val="num" w:pos="2160"/>
        </w:tabs>
        <w:ind w:left="2160" w:hanging="360"/>
      </w:pPr>
      <w:rPr>
        <w:rFonts w:hint="default" w:ascii="Symbol" w:hAnsi="Symbol"/>
        <w:sz w:val="20"/>
      </w:rPr>
    </w:lvl>
    <w:lvl w:ilvl="3" w:tplc="9A1CBA94" w:tentative="1">
      <w:start w:val="1"/>
      <w:numFmt w:val="bullet"/>
      <w:lvlText w:val=""/>
      <w:lvlJc w:val="left"/>
      <w:pPr>
        <w:tabs>
          <w:tab w:val="num" w:pos="2880"/>
        </w:tabs>
        <w:ind w:left="2880" w:hanging="360"/>
      </w:pPr>
      <w:rPr>
        <w:rFonts w:hint="default" w:ascii="Symbol" w:hAnsi="Symbol"/>
        <w:sz w:val="20"/>
      </w:rPr>
    </w:lvl>
    <w:lvl w:ilvl="4" w:tplc="65247D4E" w:tentative="1">
      <w:start w:val="1"/>
      <w:numFmt w:val="bullet"/>
      <w:lvlText w:val=""/>
      <w:lvlJc w:val="left"/>
      <w:pPr>
        <w:tabs>
          <w:tab w:val="num" w:pos="3600"/>
        </w:tabs>
        <w:ind w:left="3600" w:hanging="360"/>
      </w:pPr>
      <w:rPr>
        <w:rFonts w:hint="default" w:ascii="Symbol" w:hAnsi="Symbol"/>
        <w:sz w:val="20"/>
      </w:rPr>
    </w:lvl>
    <w:lvl w:ilvl="5" w:tplc="A8264AB6" w:tentative="1">
      <w:start w:val="1"/>
      <w:numFmt w:val="bullet"/>
      <w:lvlText w:val=""/>
      <w:lvlJc w:val="left"/>
      <w:pPr>
        <w:tabs>
          <w:tab w:val="num" w:pos="4320"/>
        </w:tabs>
        <w:ind w:left="4320" w:hanging="360"/>
      </w:pPr>
      <w:rPr>
        <w:rFonts w:hint="default" w:ascii="Symbol" w:hAnsi="Symbol"/>
        <w:sz w:val="20"/>
      </w:rPr>
    </w:lvl>
    <w:lvl w:ilvl="6" w:tplc="8F923AC8" w:tentative="1">
      <w:start w:val="1"/>
      <w:numFmt w:val="bullet"/>
      <w:lvlText w:val=""/>
      <w:lvlJc w:val="left"/>
      <w:pPr>
        <w:tabs>
          <w:tab w:val="num" w:pos="5040"/>
        </w:tabs>
        <w:ind w:left="5040" w:hanging="360"/>
      </w:pPr>
      <w:rPr>
        <w:rFonts w:hint="default" w:ascii="Symbol" w:hAnsi="Symbol"/>
        <w:sz w:val="20"/>
      </w:rPr>
    </w:lvl>
    <w:lvl w:ilvl="7" w:tplc="8646B800" w:tentative="1">
      <w:start w:val="1"/>
      <w:numFmt w:val="bullet"/>
      <w:lvlText w:val=""/>
      <w:lvlJc w:val="left"/>
      <w:pPr>
        <w:tabs>
          <w:tab w:val="num" w:pos="5760"/>
        </w:tabs>
        <w:ind w:left="5760" w:hanging="360"/>
      </w:pPr>
      <w:rPr>
        <w:rFonts w:hint="default" w:ascii="Symbol" w:hAnsi="Symbol"/>
        <w:sz w:val="20"/>
      </w:rPr>
    </w:lvl>
    <w:lvl w:ilvl="8" w:tplc="5BB0C5BE"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7CB303D"/>
    <w:multiLevelType w:val="hybridMultilevel"/>
    <w:tmpl w:val="1C765446"/>
    <w:lvl w:ilvl="0" w:tplc="F252E6A0">
      <w:start w:val="1"/>
      <w:numFmt w:val="bullet"/>
      <w:lvlText w:val="-"/>
      <w:lvlJc w:val="left"/>
      <w:pPr>
        <w:ind w:left="720" w:hanging="360"/>
      </w:pPr>
      <w:rPr>
        <w:rFonts w:hint="default" w:ascii="Clear Sans Light" w:hAnsi="Clear Sans Light" w:cs="Clear Sans Light"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080271EA"/>
    <w:multiLevelType w:val="hybridMultilevel"/>
    <w:tmpl w:val="CBB8CB00"/>
    <w:lvl w:ilvl="0" w:tplc="D7244066">
      <w:start w:val="1"/>
      <w:numFmt w:val="bullet"/>
      <w:lvlText w:val=""/>
      <w:lvlJc w:val="left"/>
      <w:pPr>
        <w:ind w:left="1428" w:hanging="360"/>
      </w:pPr>
      <w:rPr>
        <w:rFonts w:hint="default" w:ascii="Wingdings 2" w:hAnsi="Wingdings 2"/>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5" w15:restartNumberingAfterBreak="0">
    <w:nsid w:val="0AB2066C"/>
    <w:multiLevelType w:val="hybridMultilevel"/>
    <w:tmpl w:val="DF8A2BB4"/>
    <w:lvl w:ilvl="0" w:tplc="023633F6">
      <w:start w:val="1"/>
      <w:numFmt w:val="upperRoman"/>
      <w:lvlText w:val="%1."/>
      <w:lvlJc w:val="left"/>
      <w:pPr>
        <w:ind w:left="1080" w:hanging="720"/>
      </w:pPr>
      <w:rPr>
        <w:rFonts w:hint="default" w:ascii="Clear Sans" w:hAnsi="Clear Sans" w:cs="Clear San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0E4A68CC"/>
    <w:multiLevelType w:val="hybridMultilevel"/>
    <w:tmpl w:val="6966D0B0"/>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1703065F"/>
    <w:multiLevelType w:val="hybridMultilevel"/>
    <w:tmpl w:val="517C60F8"/>
    <w:lvl w:ilvl="0" w:tplc="87CE940A">
      <w:start w:val="1"/>
      <w:numFmt w:val="bullet"/>
      <w:lvlText w:val=""/>
      <w:lvlJc w:val="left"/>
      <w:pPr>
        <w:tabs>
          <w:tab w:val="num" w:pos="720"/>
        </w:tabs>
        <w:ind w:left="720" w:hanging="360"/>
      </w:pPr>
      <w:rPr>
        <w:rFonts w:hint="default" w:ascii="Symbol" w:hAnsi="Symbol"/>
        <w:sz w:val="20"/>
      </w:rPr>
    </w:lvl>
    <w:lvl w:ilvl="1" w:tplc="B3D8E1B2" w:tentative="1">
      <w:start w:val="1"/>
      <w:numFmt w:val="bullet"/>
      <w:lvlText w:val=""/>
      <w:lvlJc w:val="left"/>
      <w:pPr>
        <w:tabs>
          <w:tab w:val="num" w:pos="1440"/>
        </w:tabs>
        <w:ind w:left="1440" w:hanging="360"/>
      </w:pPr>
      <w:rPr>
        <w:rFonts w:hint="default" w:ascii="Symbol" w:hAnsi="Symbol"/>
        <w:sz w:val="20"/>
      </w:rPr>
    </w:lvl>
    <w:lvl w:ilvl="2" w:tplc="2C52924A" w:tentative="1">
      <w:start w:val="1"/>
      <w:numFmt w:val="bullet"/>
      <w:lvlText w:val=""/>
      <w:lvlJc w:val="left"/>
      <w:pPr>
        <w:tabs>
          <w:tab w:val="num" w:pos="2160"/>
        </w:tabs>
        <w:ind w:left="2160" w:hanging="360"/>
      </w:pPr>
      <w:rPr>
        <w:rFonts w:hint="default" w:ascii="Symbol" w:hAnsi="Symbol"/>
        <w:sz w:val="20"/>
      </w:rPr>
    </w:lvl>
    <w:lvl w:ilvl="3" w:tplc="B526FAAC" w:tentative="1">
      <w:start w:val="1"/>
      <w:numFmt w:val="bullet"/>
      <w:lvlText w:val=""/>
      <w:lvlJc w:val="left"/>
      <w:pPr>
        <w:tabs>
          <w:tab w:val="num" w:pos="2880"/>
        </w:tabs>
        <w:ind w:left="2880" w:hanging="360"/>
      </w:pPr>
      <w:rPr>
        <w:rFonts w:hint="default" w:ascii="Symbol" w:hAnsi="Symbol"/>
        <w:sz w:val="20"/>
      </w:rPr>
    </w:lvl>
    <w:lvl w:ilvl="4" w:tplc="663EC31E" w:tentative="1">
      <w:start w:val="1"/>
      <w:numFmt w:val="bullet"/>
      <w:lvlText w:val=""/>
      <w:lvlJc w:val="left"/>
      <w:pPr>
        <w:tabs>
          <w:tab w:val="num" w:pos="3600"/>
        </w:tabs>
        <w:ind w:left="3600" w:hanging="360"/>
      </w:pPr>
      <w:rPr>
        <w:rFonts w:hint="default" w:ascii="Symbol" w:hAnsi="Symbol"/>
        <w:sz w:val="20"/>
      </w:rPr>
    </w:lvl>
    <w:lvl w:ilvl="5" w:tplc="C84A31E6" w:tentative="1">
      <w:start w:val="1"/>
      <w:numFmt w:val="bullet"/>
      <w:lvlText w:val=""/>
      <w:lvlJc w:val="left"/>
      <w:pPr>
        <w:tabs>
          <w:tab w:val="num" w:pos="4320"/>
        </w:tabs>
        <w:ind w:left="4320" w:hanging="360"/>
      </w:pPr>
      <w:rPr>
        <w:rFonts w:hint="default" w:ascii="Symbol" w:hAnsi="Symbol"/>
        <w:sz w:val="20"/>
      </w:rPr>
    </w:lvl>
    <w:lvl w:ilvl="6" w:tplc="BCC2D134" w:tentative="1">
      <w:start w:val="1"/>
      <w:numFmt w:val="bullet"/>
      <w:lvlText w:val=""/>
      <w:lvlJc w:val="left"/>
      <w:pPr>
        <w:tabs>
          <w:tab w:val="num" w:pos="5040"/>
        </w:tabs>
        <w:ind w:left="5040" w:hanging="360"/>
      </w:pPr>
      <w:rPr>
        <w:rFonts w:hint="default" w:ascii="Symbol" w:hAnsi="Symbol"/>
        <w:sz w:val="20"/>
      </w:rPr>
    </w:lvl>
    <w:lvl w:ilvl="7" w:tplc="5F584FD0" w:tentative="1">
      <w:start w:val="1"/>
      <w:numFmt w:val="bullet"/>
      <w:lvlText w:val=""/>
      <w:lvlJc w:val="left"/>
      <w:pPr>
        <w:tabs>
          <w:tab w:val="num" w:pos="5760"/>
        </w:tabs>
        <w:ind w:left="5760" w:hanging="360"/>
      </w:pPr>
      <w:rPr>
        <w:rFonts w:hint="default" w:ascii="Symbol" w:hAnsi="Symbol"/>
        <w:sz w:val="20"/>
      </w:rPr>
    </w:lvl>
    <w:lvl w:ilvl="8" w:tplc="37FE8E5E"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D562191"/>
    <w:multiLevelType w:val="hybridMultilevel"/>
    <w:tmpl w:val="4CBE9650"/>
    <w:lvl w:ilvl="0" w:tplc="F8405180">
      <w:start w:val="1"/>
      <w:numFmt w:val="upperRoman"/>
      <w:lvlText w:val="%1."/>
      <w:lvlJc w:val="left"/>
      <w:pPr>
        <w:ind w:left="1080" w:hanging="720"/>
      </w:pPr>
      <w:rPr>
        <w:rFonts w:hint="default" w:ascii="Bitter" w:hAnsi="Bitte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7762FD"/>
    <w:multiLevelType w:val="hybridMultilevel"/>
    <w:tmpl w:val="8A3236C4"/>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1" w15:restartNumberingAfterBreak="0">
    <w:nsid w:val="556F5C20"/>
    <w:multiLevelType w:val="hybridMultilevel"/>
    <w:tmpl w:val="0F06ACCE"/>
    <w:lvl w:ilvl="0" w:tplc="31FC0C66">
      <w:numFmt w:val="bullet"/>
      <w:lvlText w:val="-"/>
      <w:lvlJc w:val="left"/>
      <w:pPr>
        <w:ind w:left="1080" w:hanging="360"/>
      </w:pPr>
      <w:rPr>
        <w:rFonts w:hint="default" w:ascii="Clear Sans Light" w:hAnsi="Clear Sans Light" w:cs="Clear Sans Light" w:eastAsiaTheme="minorHAnsi"/>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12" w15:restartNumberingAfterBreak="0">
    <w:nsid w:val="589C2CB5"/>
    <w:multiLevelType w:val="hybridMultilevel"/>
    <w:tmpl w:val="A328E826"/>
    <w:lvl w:ilvl="0" w:tplc="F8405180">
      <w:start w:val="1"/>
      <w:numFmt w:val="upperRoman"/>
      <w:lvlText w:val="%1."/>
      <w:lvlJc w:val="left"/>
      <w:pPr>
        <w:ind w:left="1080" w:hanging="720"/>
      </w:pPr>
      <w:rPr>
        <w:rFonts w:hint="default" w:ascii="Bitter" w:hAnsi="Bitte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57913F9"/>
    <w:multiLevelType w:val="hybridMultilevel"/>
    <w:tmpl w:val="8C2012C4"/>
    <w:lvl w:ilvl="0" w:tplc="9A4CE062">
      <w:start w:val="1"/>
      <w:numFmt w:val="upperRoman"/>
      <w:lvlText w:val="%1."/>
      <w:lvlJc w:val="left"/>
      <w:pPr>
        <w:ind w:left="1080" w:hanging="720"/>
      </w:pPr>
      <w:rPr>
        <w:rFonts w:hint="default" w:ascii="Clear Sans" w:hAnsi="Clear Sans" w:cs="Clear San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132381"/>
    <w:multiLevelType w:val="hybridMultilevel"/>
    <w:tmpl w:val="A76C631A"/>
    <w:lvl w:ilvl="0" w:tplc="D7244066">
      <w:start w:val="1"/>
      <w:numFmt w:val="bullet"/>
      <w:lvlText w:val=""/>
      <w:lvlJc w:val="left"/>
      <w:pPr>
        <w:ind w:left="720" w:hanging="360"/>
      </w:pPr>
      <w:rPr>
        <w:rFonts w:hint="default" w:ascii="Wingdings 2" w:hAnsi="Wingdings 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15" w15:restartNumberingAfterBreak="0">
    <w:nsid w:val="6EDE0F4F"/>
    <w:multiLevelType w:val="hybridMultilevel"/>
    <w:tmpl w:val="269A4BCA"/>
    <w:lvl w:ilvl="0" w:tplc="7C96F2E4">
      <w:start w:val="1"/>
      <w:numFmt w:val="upperRoman"/>
      <w:pStyle w:val="Cobra-Title1"/>
      <w:lvlText w:val="%1."/>
      <w:lvlJc w:val="left"/>
      <w:pPr>
        <w:ind w:left="1080" w:hanging="720"/>
      </w:pPr>
      <w:rPr>
        <w:rFonts w:hint="default" w:ascii="Bitter" w:hAnsi="Bitter"/>
        <w:sz w:val="24"/>
        <w:szCs w:val="24"/>
      </w:rPr>
    </w:lvl>
    <w:lvl w:ilvl="1">
      <w:start w:val="1"/>
      <w:numFmt w:val="lowerLetter"/>
      <w:pStyle w:val="Cobra-Titre2"/>
      <w:lvlText w:val="%2."/>
      <w:lvlJc w:val="left"/>
      <w:pPr>
        <w:ind w:left="1636"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787F726C"/>
    <w:multiLevelType w:val="hybridMultilevel"/>
    <w:tmpl w:val="ED965374"/>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7F117B16"/>
    <w:multiLevelType w:val="hybridMultilevel"/>
    <w:tmpl w:val="4B882CB6"/>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16cid:durableId="1497529520">
    <w:abstractNumId w:val="13"/>
  </w:num>
  <w:num w:numId="2" w16cid:durableId="2004578241">
    <w:abstractNumId w:val="5"/>
  </w:num>
  <w:num w:numId="3" w16cid:durableId="1246108677">
    <w:abstractNumId w:val="6"/>
  </w:num>
  <w:num w:numId="4" w16cid:durableId="1273630647">
    <w:abstractNumId w:val="15"/>
  </w:num>
  <w:num w:numId="5" w16cid:durableId="1521624173">
    <w:abstractNumId w:val="10"/>
  </w:num>
  <w:num w:numId="6" w16cid:durableId="299463169">
    <w:abstractNumId w:val="17"/>
  </w:num>
  <w:num w:numId="7" w16cid:durableId="1283804742">
    <w:abstractNumId w:val="9"/>
  </w:num>
  <w:num w:numId="8" w16cid:durableId="428702274">
    <w:abstractNumId w:val="4"/>
  </w:num>
  <w:num w:numId="9" w16cid:durableId="941571460">
    <w:abstractNumId w:val="12"/>
  </w:num>
  <w:num w:numId="10" w16cid:durableId="1778718342">
    <w:abstractNumId w:val="0"/>
  </w:num>
  <w:num w:numId="11" w16cid:durableId="862790214">
    <w:abstractNumId w:val="16"/>
  </w:num>
  <w:num w:numId="12" w16cid:durableId="354310083">
    <w:abstractNumId w:val="18"/>
  </w:num>
  <w:num w:numId="13" w16cid:durableId="2025282384">
    <w:abstractNumId w:val="7"/>
  </w:num>
  <w:num w:numId="14" w16cid:durableId="1433623024">
    <w:abstractNumId w:val="1"/>
  </w:num>
  <w:num w:numId="15" w16cid:durableId="74473919">
    <w:abstractNumId w:val="14"/>
  </w:num>
  <w:num w:numId="16" w16cid:durableId="554312290">
    <w:abstractNumId w:val="8"/>
  </w:num>
  <w:num w:numId="17" w16cid:durableId="585265085">
    <w:abstractNumId w:val="2"/>
  </w:num>
  <w:num w:numId="18" w16cid:durableId="319117408">
    <w:abstractNumId w:val="11"/>
  </w:num>
  <w:num w:numId="19" w16cid:durableId="54560660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attachedTemplate r:id="rId1"/>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2EB"/>
    <w:rsid w:val="00001322"/>
    <w:rsid w:val="00002DC6"/>
    <w:rsid w:val="00002EC8"/>
    <w:rsid w:val="0000322A"/>
    <w:rsid w:val="000033A9"/>
    <w:rsid w:val="00003F54"/>
    <w:rsid w:val="00004725"/>
    <w:rsid w:val="000059A6"/>
    <w:rsid w:val="0000628E"/>
    <w:rsid w:val="000070A5"/>
    <w:rsid w:val="00013516"/>
    <w:rsid w:val="00014EF2"/>
    <w:rsid w:val="00015A1D"/>
    <w:rsid w:val="0001661F"/>
    <w:rsid w:val="00016700"/>
    <w:rsid w:val="00021562"/>
    <w:rsid w:val="00024EB6"/>
    <w:rsid w:val="00030A5D"/>
    <w:rsid w:val="00031DDA"/>
    <w:rsid w:val="00032C3A"/>
    <w:rsid w:val="00033FC1"/>
    <w:rsid w:val="000344E4"/>
    <w:rsid w:val="000352A9"/>
    <w:rsid w:val="00036E57"/>
    <w:rsid w:val="00040A5D"/>
    <w:rsid w:val="00045EFD"/>
    <w:rsid w:val="00046430"/>
    <w:rsid w:val="0005110F"/>
    <w:rsid w:val="00052C7E"/>
    <w:rsid w:val="00054D24"/>
    <w:rsid w:val="00055272"/>
    <w:rsid w:val="00055BA0"/>
    <w:rsid w:val="000572E1"/>
    <w:rsid w:val="0005738F"/>
    <w:rsid w:val="00057862"/>
    <w:rsid w:val="00060539"/>
    <w:rsid w:val="00061405"/>
    <w:rsid w:val="0006200F"/>
    <w:rsid w:val="00062403"/>
    <w:rsid w:val="0006331F"/>
    <w:rsid w:val="00063EBC"/>
    <w:rsid w:val="00064EFF"/>
    <w:rsid w:val="00066537"/>
    <w:rsid w:val="00066AC0"/>
    <w:rsid w:val="00067B92"/>
    <w:rsid w:val="00071D45"/>
    <w:rsid w:val="00072AB3"/>
    <w:rsid w:val="00074208"/>
    <w:rsid w:val="00080803"/>
    <w:rsid w:val="00080E84"/>
    <w:rsid w:val="0008235C"/>
    <w:rsid w:val="00082A3E"/>
    <w:rsid w:val="0008434F"/>
    <w:rsid w:val="0008553F"/>
    <w:rsid w:val="000874D8"/>
    <w:rsid w:val="00092108"/>
    <w:rsid w:val="00092E99"/>
    <w:rsid w:val="0009393E"/>
    <w:rsid w:val="00095015"/>
    <w:rsid w:val="00095D4E"/>
    <w:rsid w:val="00095E84"/>
    <w:rsid w:val="000973E0"/>
    <w:rsid w:val="000A1F09"/>
    <w:rsid w:val="000A2642"/>
    <w:rsid w:val="000A4272"/>
    <w:rsid w:val="000A4B1F"/>
    <w:rsid w:val="000A668D"/>
    <w:rsid w:val="000B1BEF"/>
    <w:rsid w:val="000B1C4C"/>
    <w:rsid w:val="000B2CB7"/>
    <w:rsid w:val="000B494D"/>
    <w:rsid w:val="000B630A"/>
    <w:rsid w:val="000B680A"/>
    <w:rsid w:val="000B79D3"/>
    <w:rsid w:val="000C00FE"/>
    <w:rsid w:val="000C2042"/>
    <w:rsid w:val="000C235A"/>
    <w:rsid w:val="000C264D"/>
    <w:rsid w:val="000C2F4B"/>
    <w:rsid w:val="000C4035"/>
    <w:rsid w:val="000C45C6"/>
    <w:rsid w:val="000C7269"/>
    <w:rsid w:val="000C7964"/>
    <w:rsid w:val="000D1993"/>
    <w:rsid w:val="000D2230"/>
    <w:rsid w:val="000D3821"/>
    <w:rsid w:val="000D4FF8"/>
    <w:rsid w:val="000E1119"/>
    <w:rsid w:val="000E2A2C"/>
    <w:rsid w:val="000E3525"/>
    <w:rsid w:val="000E38C7"/>
    <w:rsid w:val="000E3E50"/>
    <w:rsid w:val="000E4197"/>
    <w:rsid w:val="000E51ED"/>
    <w:rsid w:val="000E5DBC"/>
    <w:rsid w:val="000E5E5B"/>
    <w:rsid w:val="000E6470"/>
    <w:rsid w:val="000E6FD0"/>
    <w:rsid w:val="000E7629"/>
    <w:rsid w:val="000E770E"/>
    <w:rsid w:val="000E7A00"/>
    <w:rsid w:val="000F05DF"/>
    <w:rsid w:val="000F0EF2"/>
    <w:rsid w:val="000F13BD"/>
    <w:rsid w:val="000F178A"/>
    <w:rsid w:val="000F2D31"/>
    <w:rsid w:val="000F358B"/>
    <w:rsid w:val="000F3FEA"/>
    <w:rsid w:val="000F4959"/>
    <w:rsid w:val="000F54C1"/>
    <w:rsid w:val="00100D9A"/>
    <w:rsid w:val="00100ECF"/>
    <w:rsid w:val="00101AB6"/>
    <w:rsid w:val="0010253A"/>
    <w:rsid w:val="00104D7B"/>
    <w:rsid w:val="00106D03"/>
    <w:rsid w:val="001070D0"/>
    <w:rsid w:val="00110AD0"/>
    <w:rsid w:val="001122BD"/>
    <w:rsid w:val="00113A59"/>
    <w:rsid w:val="00114876"/>
    <w:rsid w:val="0011728B"/>
    <w:rsid w:val="00121B41"/>
    <w:rsid w:val="0012349B"/>
    <w:rsid w:val="0012463C"/>
    <w:rsid w:val="00130B34"/>
    <w:rsid w:val="00131BD1"/>
    <w:rsid w:val="00134823"/>
    <w:rsid w:val="00137E17"/>
    <w:rsid w:val="00141B18"/>
    <w:rsid w:val="00141C27"/>
    <w:rsid w:val="0014222F"/>
    <w:rsid w:val="001427EB"/>
    <w:rsid w:val="00142A04"/>
    <w:rsid w:val="00144248"/>
    <w:rsid w:val="00144259"/>
    <w:rsid w:val="0014674C"/>
    <w:rsid w:val="001508E2"/>
    <w:rsid w:val="00151046"/>
    <w:rsid w:val="0015137C"/>
    <w:rsid w:val="00152531"/>
    <w:rsid w:val="001533B8"/>
    <w:rsid w:val="001540E3"/>
    <w:rsid w:val="00155A7C"/>
    <w:rsid w:val="00156E90"/>
    <w:rsid w:val="00161427"/>
    <w:rsid w:val="0016201F"/>
    <w:rsid w:val="001626FC"/>
    <w:rsid w:val="00162E4A"/>
    <w:rsid w:val="0016495C"/>
    <w:rsid w:val="00166A11"/>
    <w:rsid w:val="001679CA"/>
    <w:rsid w:val="00171AF2"/>
    <w:rsid w:val="00173D1A"/>
    <w:rsid w:val="001743E4"/>
    <w:rsid w:val="00175A38"/>
    <w:rsid w:val="00176A7C"/>
    <w:rsid w:val="0018281A"/>
    <w:rsid w:val="00184109"/>
    <w:rsid w:val="001842C8"/>
    <w:rsid w:val="00185EB9"/>
    <w:rsid w:val="001905F8"/>
    <w:rsid w:val="0019161A"/>
    <w:rsid w:val="00191A26"/>
    <w:rsid w:val="00191D8F"/>
    <w:rsid w:val="001924D3"/>
    <w:rsid w:val="00192E8B"/>
    <w:rsid w:val="001936F1"/>
    <w:rsid w:val="00194501"/>
    <w:rsid w:val="00195B1B"/>
    <w:rsid w:val="001972A1"/>
    <w:rsid w:val="001975A5"/>
    <w:rsid w:val="001A147A"/>
    <w:rsid w:val="001A2339"/>
    <w:rsid w:val="001A443F"/>
    <w:rsid w:val="001A63ED"/>
    <w:rsid w:val="001B0994"/>
    <w:rsid w:val="001B4E6B"/>
    <w:rsid w:val="001B5491"/>
    <w:rsid w:val="001B5A7F"/>
    <w:rsid w:val="001B6656"/>
    <w:rsid w:val="001B6FF7"/>
    <w:rsid w:val="001B75EF"/>
    <w:rsid w:val="001C289D"/>
    <w:rsid w:val="001C40BB"/>
    <w:rsid w:val="001C43CC"/>
    <w:rsid w:val="001C4FB8"/>
    <w:rsid w:val="001C5F15"/>
    <w:rsid w:val="001C5FFB"/>
    <w:rsid w:val="001C6816"/>
    <w:rsid w:val="001C7997"/>
    <w:rsid w:val="001C7BEF"/>
    <w:rsid w:val="001D54A6"/>
    <w:rsid w:val="001D552A"/>
    <w:rsid w:val="001D55D8"/>
    <w:rsid w:val="001D6043"/>
    <w:rsid w:val="001E24C0"/>
    <w:rsid w:val="001E2B4A"/>
    <w:rsid w:val="001E4A7A"/>
    <w:rsid w:val="001F05EC"/>
    <w:rsid w:val="001F0F09"/>
    <w:rsid w:val="001F17B2"/>
    <w:rsid w:val="001F18E4"/>
    <w:rsid w:val="001F52D1"/>
    <w:rsid w:val="001F5927"/>
    <w:rsid w:val="001F5BEE"/>
    <w:rsid w:val="001F5C18"/>
    <w:rsid w:val="001F612A"/>
    <w:rsid w:val="002003C2"/>
    <w:rsid w:val="002009C8"/>
    <w:rsid w:val="00201328"/>
    <w:rsid w:val="002019C2"/>
    <w:rsid w:val="00201DD3"/>
    <w:rsid w:val="00202CE5"/>
    <w:rsid w:val="00204E3C"/>
    <w:rsid w:val="00206410"/>
    <w:rsid w:val="0022263C"/>
    <w:rsid w:val="00224336"/>
    <w:rsid w:val="00224986"/>
    <w:rsid w:val="0022625C"/>
    <w:rsid w:val="0022659D"/>
    <w:rsid w:val="00230D31"/>
    <w:rsid w:val="00231153"/>
    <w:rsid w:val="00233965"/>
    <w:rsid w:val="00235F7E"/>
    <w:rsid w:val="002372EB"/>
    <w:rsid w:val="00240F95"/>
    <w:rsid w:val="00242D8C"/>
    <w:rsid w:val="00246699"/>
    <w:rsid w:val="002466C0"/>
    <w:rsid w:val="002471DF"/>
    <w:rsid w:val="00247D8E"/>
    <w:rsid w:val="002517B4"/>
    <w:rsid w:val="002520AD"/>
    <w:rsid w:val="00252193"/>
    <w:rsid w:val="00252BC0"/>
    <w:rsid w:val="00253E2C"/>
    <w:rsid w:val="00255286"/>
    <w:rsid w:val="0026009F"/>
    <w:rsid w:val="00260611"/>
    <w:rsid w:val="002629CC"/>
    <w:rsid w:val="0026342B"/>
    <w:rsid w:val="00264E76"/>
    <w:rsid w:val="00265D01"/>
    <w:rsid w:val="002661F4"/>
    <w:rsid w:val="00267279"/>
    <w:rsid w:val="0027054D"/>
    <w:rsid w:val="00270E31"/>
    <w:rsid w:val="002711F9"/>
    <w:rsid w:val="002721E8"/>
    <w:rsid w:val="0027229C"/>
    <w:rsid w:val="00273F5F"/>
    <w:rsid w:val="002752CC"/>
    <w:rsid w:val="00276D82"/>
    <w:rsid w:val="002777B0"/>
    <w:rsid w:val="0028212D"/>
    <w:rsid w:val="002823DD"/>
    <w:rsid w:val="00283CE7"/>
    <w:rsid w:val="00284CFF"/>
    <w:rsid w:val="00284F9B"/>
    <w:rsid w:val="002859EB"/>
    <w:rsid w:val="0028799F"/>
    <w:rsid w:val="002904A8"/>
    <w:rsid w:val="00292FAC"/>
    <w:rsid w:val="00293507"/>
    <w:rsid w:val="0029384B"/>
    <w:rsid w:val="00293BC5"/>
    <w:rsid w:val="002947C4"/>
    <w:rsid w:val="00295B2E"/>
    <w:rsid w:val="002961CE"/>
    <w:rsid w:val="00296614"/>
    <w:rsid w:val="00296B07"/>
    <w:rsid w:val="002A0643"/>
    <w:rsid w:val="002A19A8"/>
    <w:rsid w:val="002A32DA"/>
    <w:rsid w:val="002A50EB"/>
    <w:rsid w:val="002A525A"/>
    <w:rsid w:val="002B1249"/>
    <w:rsid w:val="002B2043"/>
    <w:rsid w:val="002B22DB"/>
    <w:rsid w:val="002B3F2A"/>
    <w:rsid w:val="002B7E69"/>
    <w:rsid w:val="002B7F23"/>
    <w:rsid w:val="002C03E9"/>
    <w:rsid w:val="002C0F3C"/>
    <w:rsid w:val="002C11D5"/>
    <w:rsid w:val="002C2B1D"/>
    <w:rsid w:val="002C33F7"/>
    <w:rsid w:val="002C3CB3"/>
    <w:rsid w:val="002C4650"/>
    <w:rsid w:val="002C4D55"/>
    <w:rsid w:val="002C550C"/>
    <w:rsid w:val="002C6603"/>
    <w:rsid w:val="002D2807"/>
    <w:rsid w:val="002D357D"/>
    <w:rsid w:val="002D47CA"/>
    <w:rsid w:val="002D530E"/>
    <w:rsid w:val="002D6C2A"/>
    <w:rsid w:val="002D6D30"/>
    <w:rsid w:val="002E4991"/>
    <w:rsid w:val="002E6964"/>
    <w:rsid w:val="002E761E"/>
    <w:rsid w:val="002F1A40"/>
    <w:rsid w:val="002F1EA3"/>
    <w:rsid w:val="002F1F30"/>
    <w:rsid w:val="002F1F42"/>
    <w:rsid w:val="002F2A20"/>
    <w:rsid w:val="002F3B1F"/>
    <w:rsid w:val="002F3B6E"/>
    <w:rsid w:val="002F5780"/>
    <w:rsid w:val="002F59D9"/>
    <w:rsid w:val="002F5FDC"/>
    <w:rsid w:val="002F64FE"/>
    <w:rsid w:val="0030050A"/>
    <w:rsid w:val="003010E2"/>
    <w:rsid w:val="003027B8"/>
    <w:rsid w:val="00302E02"/>
    <w:rsid w:val="00303757"/>
    <w:rsid w:val="00304F36"/>
    <w:rsid w:val="00306C3F"/>
    <w:rsid w:val="00311380"/>
    <w:rsid w:val="00311BBB"/>
    <w:rsid w:val="003153D8"/>
    <w:rsid w:val="00315588"/>
    <w:rsid w:val="003173D1"/>
    <w:rsid w:val="00323A21"/>
    <w:rsid w:val="003260F3"/>
    <w:rsid w:val="0032622C"/>
    <w:rsid w:val="003271B1"/>
    <w:rsid w:val="00331BC8"/>
    <w:rsid w:val="0033207C"/>
    <w:rsid w:val="003334A1"/>
    <w:rsid w:val="00335348"/>
    <w:rsid w:val="00336337"/>
    <w:rsid w:val="00341268"/>
    <w:rsid w:val="00342FED"/>
    <w:rsid w:val="00344B6C"/>
    <w:rsid w:val="003451EC"/>
    <w:rsid w:val="003478F2"/>
    <w:rsid w:val="0035123A"/>
    <w:rsid w:val="00351BBC"/>
    <w:rsid w:val="00353C27"/>
    <w:rsid w:val="0035547F"/>
    <w:rsid w:val="00355597"/>
    <w:rsid w:val="00355C01"/>
    <w:rsid w:val="00355FEC"/>
    <w:rsid w:val="00356EDC"/>
    <w:rsid w:val="00360037"/>
    <w:rsid w:val="00360B90"/>
    <w:rsid w:val="00360C28"/>
    <w:rsid w:val="00361FA7"/>
    <w:rsid w:val="00362A2B"/>
    <w:rsid w:val="00364534"/>
    <w:rsid w:val="00365E26"/>
    <w:rsid w:val="00366CCA"/>
    <w:rsid w:val="00370337"/>
    <w:rsid w:val="00370A9F"/>
    <w:rsid w:val="00373A36"/>
    <w:rsid w:val="00374BA2"/>
    <w:rsid w:val="00375D94"/>
    <w:rsid w:val="00376C13"/>
    <w:rsid w:val="00383DAD"/>
    <w:rsid w:val="00385129"/>
    <w:rsid w:val="00385B5F"/>
    <w:rsid w:val="003864D0"/>
    <w:rsid w:val="0039107F"/>
    <w:rsid w:val="003911FC"/>
    <w:rsid w:val="0039336D"/>
    <w:rsid w:val="00394332"/>
    <w:rsid w:val="003948C3"/>
    <w:rsid w:val="00395E18"/>
    <w:rsid w:val="00396CFD"/>
    <w:rsid w:val="00397466"/>
    <w:rsid w:val="00397845"/>
    <w:rsid w:val="00397923"/>
    <w:rsid w:val="00397A2F"/>
    <w:rsid w:val="003A0B3B"/>
    <w:rsid w:val="003A0ED8"/>
    <w:rsid w:val="003A0F8E"/>
    <w:rsid w:val="003A11AB"/>
    <w:rsid w:val="003A1270"/>
    <w:rsid w:val="003A1609"/>
    <w:rsid w:val="003A3EC6"/>
    <w:rsid w:val="003A3FC4"/>
    <w:rsid w:val="003A4964"/>
    <w:rsid w:val="003A51B7"/>
    <w:rsid w:val="003A639A"/>
    <w:rsid w:val="003A7D7D"/>
    <w:rsid w:val="003B1B93"/>
    <w:rsid w:val="003B442D"/>
    <w:rsid w:val="003B4D21"/>
    <w:rsid w:val="003B6818"/>
    <w:rsid w:val="003B6B9A"/>
    <w:rsid w:val="003C0569"/>
    <w:rsid w:val="003C0F0F"/>
    <w:rsid w:val="003C293D"/>
    <w:rsid w:val="003C2E1E"/>
    <w:rsid w:val="003C34CB"/>
    <w:rsid w:val="003C4498"/>
    <w:rsid w:val="003C498A"/>
    <w:rsid w:val="003C4A5A"/>
    <w:rsid w:val="003C53E3"/>
    <w:rsid w:val="003C5BA2"/>
    <w:rsid w:val="003C774E"/>
    <w:rsid w:val="003D0B46"/>
    <w:rsid w:val="003D14BC"/>
    <w:rsid w:val="003D5F26"/>
    <w:rsid w:val="003D601D"/>
    <w:rsid w:val="003E0F57"/>
    <w:rsid w:val="003E269B"/>
    <w:rsid w:val="003E368C"/>
    <w:rsid w:val="003E3758"/>
    <w:rsid w:val="003E5588"/>
    <w:rsid w:val="003E5874"/>
    <w:rsid w:val="003E5876"/>
    <w:rsid w:val="003E6241"/>
    <w:rsid w:val="003E712D"/>
    <w:rsid w:val="003F02FC"/>
    <w:rsid w:val="003F3D28"/>
    <w:rsid w:val="003F522C"/>
    <w:rsid w:val="003F53E4"/>
    <w:rsid w:val="003F5B54"/>
    <w:rsid w:val="003F66E2"/>
    <w:rsid w:val="003F757A"/>
    <w:rsid w:val="00404D2F"/>
    <w:rsid w:val="00405810"/>
    <w:rsid w:val="00406352"/>
    <w:rsid w:val="0040652C"/>
    <w:rsid w:val="00407888"/>
    <w:rsid w:val="00407C46"/>
    <w:rsid w:val="004103C1"/>
    <w:rsid w:val="00411ECE"/>
    <w:rsid w:val="00413565"/>
    <w:rsid w:val="00414872"/>
    <w:rsid w:val="004149F1"/>
    <w:rsid w:val="00414C5A"/>
    <w:rsid w:val="00414DF4"/>
    <w:rsid w:val="00415011"/>
    <w:rsid w:val="00415C6B"/>
    <w:rsid w:val="00415F06"/>
    <w:rsid w:val="00417966"/>
    <w:rsid w:val="004200F6"/>
    <w:rsid w:val="00420164"/>
    <w:rsid w:val="004205E1"/>
    <w:rsid w:val="004223F8"/>
    <w:rsid w:val="00422634"/>
    <w:rsid w:val="004231CD"/>
    <w:rsid w:val="00427094"/>
    <w:rsid w:val="00432D32"/>
    <w:rsid w:val="0043308A"/>
    <w:rsid w:val="0043351D"/>
    <w:rsid w:val="00434F15"/>
    <w:rsid w:val="0043566B"/>
    <w:rsid w:val="004367CB"/>
    <w:rsid w:val="00437A49"/>
    <w:rsid w:val="004447CF"/>
    <w:rsid w:val="00444EE7"/>
    <w:rsid w:val="004458DD"/>
    <w:rsid w:val="004476D7"/>
    <w:rsid w:val="00450067"/>
    <w:rsid w:val="004518E1"/>
    <w:rsid w:val="00453260"/>
    <w:rsid w:val="004532D0"/>
    <w:rsid w:val="00454050"/>
    <w:rsid w:val="004540CF"/>
    <w:rsid w:val="00454E4A"/>
    <w:rsid w:val="004562DF"/>
    <w:rsid w:val="004574F4"/>
    <w:rsid w:val="00461005"/>
    <w:rsid w:val="00463922"/>
    <w:rsid w:val="00463DF6"/>
    <w:rsid w:val="0046428B"/>
    <w:rsid w:val="00465136"/>
    <w:rsid w:val="0046555F"/>
    <w:rsid w:val="0046656C"/>
    <w:rsid w:val="00466665"/>
    <w:rsid w:val="004678C6"/>
    <w:rsid w:val="00471871"/>
    <w:rsid w:val="004728CB"/>
    <w:rsid w:val="00472A25"/>
    <w:rsid w:val="00473120"/>
    <w:rsid w:val="00473424"/>
    <w:rsid w:val="00474F83"/>
    <w:rsid w:val="004752BF"/>
    <w:rsid w:val="00481F8A"/>
    <w:rsid w:val="00481FBD"/>
    <w:rsid w:val="00482545"/>
    <w:rsid w:val="00482963"/>
    <w:rsid w:val="00482ECA"/>
    <w:rsid w:val="00487782"/>
    <w:rsid w:val="00487B07"/>
    <w:rsid w:val="00490A66"/>
    <w:rsid w:val="004925FA"/>
    <w:rsid w:val="00493E54"/>
    <w:rsid w:val="00495B04"/>
    <w:rsid w:val="0049707A"/>
    <w:rsid w:val="00497CC4"/>
    <w:rsid w:val="004A1F0F"/>
    <w:rsid w:val="004A47F9"/>
    <w:rsid w:val="004B09AF"/>
    <w:rsid w:val="004B4729"/>
    <w:rsid w:val="004C06A8"/>
    <w:rsid w:val="004C07BD"/>
    <w:rsid w:val="004C1102"/>
    <w:rsid w:val="004C62C4"/>
    <w:rsid w:val="004C72D8"/>
    <w:rsid w:val="004D05C3"/>
    <w:rsid w:val="004D0786"/>
    <w:rsid w:val="004D138E"/>
    <w:rsid w:val="004D40D3"/>
    <w:rsid w:val="004D634C"/>
    <w:rsid w:val="004D7988"/>
    <w:rsid w:val="004E083B"/>
    <w:rsid w:val="004E5734"/>
    <w:rsid w:val="004E7139"/>
    <w:rsid w:val="004F0EAA"/>
    <w:rsid w:val="004F1014"/>
    <w:rsid w:val="004F150E"/>
    <w:rsid w:val="004F253A"/>
    <w:rsid w:val="004F314C"/>
    <w:rsid w:val="004F4381"/>
    <w:rsid w:val="004F4DF0"/>
    <w:rsid w:val="004F6910"/>
    <w:rsid w:val="004F7A3B"/>
    <w:rsid w:val="00500DB4"/>
    <w:rsid w:val="005020C3"/>
    <w:rsid w:val="00503933"/>
    <w:rsid w:val="00503B73"/>
    <w:rsid w:val="005052EA"/>
    <w:rsid w:val="00506583"/>
    <w:rsid w:val="00507C78"/>
    <w:rsid w:val="00514C64"/>
    <w:rsid w:val="0051504B"/>
    <w:rsid w:val="00516AF3"/>
    <w:rsid w:val="005203B8"/>
    <w:rsid w:val="0052223F"/>
    <w:rsid w:val="0052253D"/>
    <w:rsid w:val="00525F6F"/>
    <w:rsid w:val="00526773"/>
    <w:rsid w:val="00527DE3"/>
    <w:rsid w:val="00530138"/>
    <w:rsid w:val="00541AF5"/>
    <w:rsid w:val="00543195"/>
    <w:rsid w:val="0055169F"/>
    <w:rsid w:val="00551D17"/>
    <w:rsid w:val="005545A6"/>
    <w:rsid w:val="00554B62"/>
    <w:rsid w:val="0055787B"/>
    <w:rsid w:val="00560DC1"/>
    <w:rsid w:val="00563940"/>
    <w:rsid w:val="00563B2D"/>
    <w:rsid w:val="00565587"/>
    <w:rsid w:val="0056624B"/>
    <w:rsid w:val="005719F4"/>
    <w:rsid w:val="005728AF"/>
    <w:rsid w:val="00573C91"/>
    <w:rsid w:val="005755A6"/>
    <w:rsid w:val="005762E6"/>
    <w:rsid w:val="00580B2D"/>
    <w:rsid w:val="0058249F"/>
    <w:rsid w:val="005828C3"/>
    <w:rsid w:val="005835F7"/>
    <w:rsid w:val="00583787"/>
    <w:rsid w:val="00583EFF"/>
    <w:rsid w:val="00584439"/>
    <w:rsid w:val="00584D0C"/>
    <w:rsid w:val="00584DE5"/>
    <w:rsid w:val="00585BF9"/>
    <w:rsid w:val="00590CBB"/>
    <w:rsid w:val="00591CBA"/>
    <w:rsid w:val="005929D2"/>
    <w:rsid w:val="00592A97"/>
    <w:rsid w:val="00592C12"/>
    <w:rsid w:val="005938F1"/>
    <w:rsid w:val="00594958"/>
    <w:rsid w:val="00594C54"/>
    <w:rsid w:val="0059516C"/>
    <w:rsid w:val="005974F8"/>
    <w:rsid w:val="005977C9"/>
    <w:rsid w:val="005A04B9"/>
    <w:rsid w:val="005A0FC4"/>
    <w:rsid w:val="005A1D04"/>
    <w:rsid w:val="005A294D"/>
    <w:rsid w:val="005A2A40"/>
    <w:rsid w:val="005A518F"/>
    <w:rsid w:val="005A5EFE"/>
    <w:rsid w:val="005B09F8"/>
    <w:rsid w:val="005B12B3"/>
    <w:rsid w:val="005B2390"/>
    <w:rsid w:val="005B2E7A"/>
    <w:rsid w:val="005B37C4"/>
    <w:rsid w:val="005B4DDE"/>
    <w:rsid w:val="005B5CE1"/>
    <w:rsid w:val="005C0052"/>
    <w:rsid w:val="005C0F64"/>
    <w:rsid w:val="005C130F"/>
    <w:rsid w:val="005C1B09"/>
    <w:rsid w:val="005C2C8A"/>
    <w:rsid w:val="005C3491"/>
    <w:rsid w:val="005C40EA"/>
    <w:rsid w:val="005C51F1"/>
    <w:rsid w:val="005C531D"/>
    <w:rsid w:val="005C7AB6"/>
    <w:rsid w:val="005D067C"/>
    <w:rsid w:val="005D1AB8"/>
    <w:rsid w:val="005D1BB2"/>
    <w:rsid w:val="005D2356"/>
    <w:rsid w:val="005D4923"/>
    <w:rsid w:val="005D4D0B"/>
    <w:rsid w:val="005D585F"/>
    <w:rsid w:val="005D6701"/>
    <w:rsid w:val="005D7BF4"/>
    <w:rsid w:val="005E0FDF"/>
    <w:rsid w:val="005E1AD9"/>
    <w:rsid w:val="005E33F4"/>
    <w:rsid w:val="005E5FA6"/>
    <w:rsid w:val="005F02DC"/>
    <w:rsid w:val="005F0561"/>
    <w:rsid w:val="005F0D10"/>
    <w:rsid w:val="005F3EC5"/>
    <w:rsid w:val="005F435F"/>
    <w:rsid w:val="005F5018"/>
    <w:rsid w:val="005F6256"/>
    <w:rsid w:val="005F73BE"/>
    <w:rsid w:val="00600205"/>
    <w:rsid w:val="00601F48"/>
    <w:rsid w:val="006049D3"/>
    <w:rsid w:val="00612743"/>
    <w:rsid w:val="00613826"/>
    <w:rsid w:val="00614263"/>
    <w:rsid w:val="00615443"/>
    <w:rsid w:val="00617664"/>
    <w:rsid w:val="00620219"/>
    <w:rsid w:val="00620D5E"/>
    <w:rsid w:val="006244AC"/>
    <w:rsid w:val="00624DA4"/>
    <w:rsid w:val="006258DA"/>
    <w:rsid w:val="00627BBC"/>
    <w:rsid w:val="00627CE4"/>
    <w:rsid w:val="00630915"/>
    <w:rsid w:val="00630EAC"/>
    <w:rsid w:val="00631F54"/>
    <w:rsid w:val="006329C8"/>
    <w:rsid w:val="006334D5"/>
    <w:rsid w:val="006338A7"/>
    <w:rsid w:val="006338B7"/>
    <w:rsid w:val="00633964"/>
    <w:rsid w:val="00636F0A"/>
    <w:rsid w:val="00640896"/>
    <w:rsid w:val="0064098A"/>
    <w:rsid w:val="006431F2"/>
    <w:rsid w:val="00643518"/>
    <w:rsid w:val="00655CFA"/>
    <w:rsid w:val="006560C2"/>
    <w:rsid w:val="0065719E"/>
    <w:rsid w:val="00660F8A"/>
    <w:rsid w:val="00661100"/>
    <w:rsid w:val="0066120B"/>
    <w:rsid w:val="00661784"/>
    <w:rsid w:val="00662E5E"/>
    <w:rsid w:val="00663A53"/>
    <w:rsid w:val="00664B32"/>
    <w:rsid w:val="00665281"/>
    <w:rsid w:val="00665A64"/>
    <w:rsid w:val="00667114"/>
    <w:rsid w:val="006671FE"/>
    <w:rsid w:val="006679F9"/>
    <w:rsid w:val="006727CC"/>
    <w:rsid w:val="0067289C"/>
    <w:rsid w:val="00673505"/>
    <w:rsid w:val="00673659"/>
    <w:rsid w:val="0067408C"/>
    <w:rsid w:val="00675AC3"/>
    <w:rsid w:val="006768CF"/>
    <w:rsid w:val="006774BF"/>
    <w:rsid w:val="00684783"/>
    <w:rsid w:val="006857D7"/>
    <w:rsid w:val="00686EB0"/>
    <w:rsid w:val="0068735A"/>
    <w:rsid w:val="0068743B"/>
    <w:rsid w:val="00687C84"/>
    <w:rsid w:val="00687D28"/>
    <w:rsid w:val="00691359"/>
    <w:rsid w:val="006923DB"/>
    <w:rsid w:val="006925EA"/>
    <w:rsid w:val="00692E3C"/>
    <w:rsid w:val="0069535D"/>
    <w:rsid w:val="00695A87"/>
    <w:rsid w:val="006A1656"/>
    <w:rsid w:val="006A2076"/>
    <w:rsid w:val="006A4BA1"/>
    <w:rsid w:val="006A4F35"/>
    <w:rsid w:val="006B01FE"/>
    <w:rsid w:val="006B459C"/>
    <w:rsid w:val="006B4A79"/>
    <w:rsid w:val="006B587F"/>
    <w:rsid w:val="006B7AA2"/>
    <w:rsid w:val="006C2534"/>
    <w:rsid w:val="006C2D35"/>
    <w:rsid w:val="006D0C5A"/>
    <w:rsid w:val="006D1D26"/>
    <w:rsid w:val="006D301C"/>
    <w:rsid w:val="006D400F"/>
    <w:rsid w:val="006E0455"/>
    <w:rsid w:val="006E0B2B"/>
    <w:rsid w:val="006E0E31"/>
    <w:rsid w:val="006E0F7A"/>
    <w:rsid w:val="006E1E70"/>
    <w:rsid w:val="006E351B"/>
    <w:rsid w:val="006E4D14"/>
    <w:rsid w:val="006E653A"/>
    <w:rsid w:val="006F11C1"/>
    <w:rsid w:val="006F2768"/>
    <w:rsid w:val="006F32B9"/>
    <w:rsid w:val="006F364C"/>
    <w:rsid w:val="006F4429"/>
    <w:rsid w:val="006F4CDB"/>
    <w:rsid w:val="006F52D5"/>
    <w:rsid w:val="006F585F"/>
    <w:rsid w:val="006F6337"/>
    <w:rsid w:val="006F67DC"/>
    <w:rsid w:val="006F7554"/>
    <w:rsid w:val="006F7A13"/>
    <w:rsid w:val="00700BFA"/>
    <w:rsid w:val="00700C43"/>
    <w:rsid w:val="00701F9B"/>
    <w:rsid w:val="00702BEC"/>
    <w:rsid w:val="0070583B"/>
    <w:rsid w:val="00706327"/>
    <w:rsid w:val="00707905"/>
    <w:rsid w:val="007124C0"/>
    <w:rsid w:val="00713DA4"/>
    <w:rsid w:val="00714885"/>
    <w:rsid w:val="00714E76"/>
    <w:rsid w:val="007160B1"/>
    <w:rsid w:val="0071728C"/>
    <w:rsid w:val="00717894"/>
    <w:rsid w:val="00722FF4"/>
    <w:rsid w:val="00724421"/>
    <w:rsid w:val="00724548"/>
    <w:rsid w:val="007249B8"/>
    <w:rsid w:val="00724BC3"/>
    <w:rsid w:val="00726410"/>
    <w:rsid w:val="007300A3"/>
    <w:rsid w:val="00731ABA"/>
    <w:rsid w:val="0073338F"/>
    <w:rsid w:val="007335B9"/>
    <w:rsid w:val="007339BD"/>
    <w:rsid w:val="007342DF"/>
    <w:rsid w:val="00736247"/>
    <w:rsid w:val="007369A5"/>
    <w:rsid w:val="00736E0E"/>
    <w:rsid w:val="00743D78"/>
    <w:rsid w:val="0074506D"/>
    <w:rsid w:val="0074691F"/>
    <w:rsid w:val="00750AEC"/>
    <w:rsid w:val="00753D34"/>
    <w:rsid w:val="0075664B"/>
    <w:rsid w:val="00756BFB"/>
    <w:rsid w:val="00760A98"/>
    <w:rsid w:val="00760B52"/>
    <w:rsid w:val="00760B96"/>
    <w:rsid w:val="00763D30"/>
    <w:rsid w:val="007675F1"/>
    <w:rsid w:val="00771983"/>
    <w:rsid w:val="00773114"/>
    <w:rsid w:val="0077421C"/>
    <w:rsid w:val="00775834"/>
    <w:rsid w:val="00783A83"/>
    <w:rsid w:val="00785CF6"/>
    <w:rsid w:val="00791FB5"/>
    <w:rsid w:val="0079373B"/>
    <w:rsid w:val="00794998"/>
    <w:rsid w:val="00794DA6"/>
    <w:rsid w:val="00795412"/>
    <w:rsid w:val="0079728A"/>
    <w:rsid w:val="00797E55"/>
    <w:rsid w:val="007A00D2"/>
    <w:rsid w:val="007A1031"/>
    <w:rsid w:val="007A54E7"/>
    <w:rsid w:val="007A59DD"/>
    <w:rsid w:val="007B0248"/>
    <w:rsid w:val="007B0E4C"/>
    <w:rsid w:val="007B1AAF"/>
    <w:rsid w:val="007B251F"/>
    <w:rsid w:val="007B379C"/>
    <w:rsid w:val="007B3AE3"/>
    <w:rsid w:val="007B3BD9"/>
    <w:rsid w:val="007C1EA4"/>
    <w:rsid w:val="007C2618"/>
    <w:rsid w:val="007D06F1"/>
    <w:rsid w:val="007D1C05"/>
    <w:rsid w:val="007D38BB"/>
    <w:rsid w:val="007D552B"/>
    <w:rsid w:val="007D584C"/>
    <w:rsid w:val="007D7C5B"/>
    <w:rsid w:val="007E0CF3"/>
    <w:rsid w:val="007E1C32"/>
    <w:rsid w:val="007E4E11"/>
    <w:rsid w:val="007E5DCE"/>
    <w:rsid w:val="007E6501"/>
    <w:rsid w:val="007E70E9"/>
    <w:rsid w:val="007E747E"/>
    <w:rsid w:val="007E7951"/>
    <w:rsid w:val="007F08E2"/>
    <w:rsid w:val="007F1F89"/>
    <w:rsid w:val="007F2188"/>
    <w:rsid w:val="007F22E8"/>
    <w:rsid w:val="007F27F7"/>
    <w:rsid w:val="007F28CE"/>
    <w:rsid w:val="007F320D"/>
    <w:rsid w:val="007F3FB7"/>
    <w:rsid w:val="007F406B"/>
    <w:rsid w:val="007F4E4E"/>
    <w:rsid w:val="007F53F5"/>
    <w:rsid w:val="007F56C9"/>
    <w:rsid w:val="007F6691"/>
    <w:rsid w:val="007F7447"/>
    <w:rsid w:val="007F7646"/>
    <w:rsid w:val="007F7A06"/>
    <w:rsid w:val="0080171B"/>
    <w:rsid w:val="00801BFD"/>
    <w:rsid w:val="00802526"/>
    <w:rsid w:val="0080256C"/>
    <w:rsid w:val="0080345B"/>
    <w:rsid w:val="008040E2"/>
    <w:rsid w:val="00804361"/>
    <w:rsid w:val="00807AFC"/>
    <w:rsid w:val="0081041D"/>
    <w:rsid w:val="0081122A"/>
    <w:rsid w:val="00813049"/>
    <w:rsid w:val="008149F6"/>
    <w:rsid w:val="00814A09"/>
    <w:rsid w:val="00816722"/>
    <w:rsid w:val="008174E2"/>
    <w:rsid w:val="008175D3"/>
    <w:rsid w:val="008202B7"/>
    <w:rsid w:val="008202C6"/>
    <w:rsid w:val="00821C5B"/>
    <w:rsid w:val="00823E60"/>
    <w:rsid w:val="00824003"/>
    <w:rsid w:val="00825793"/>
    <w:rsid w:val="00826199"/>
    <w:rsid w:val="00830FEB"/>
    <w:rsid w:val="00831822"/>
    <w:rsid w:val="008355E5"/>
    <w:rsid w:val="00836067"/>
    <w:rsid w:val="0084248D"/>
    <w:rsid w:val="00842E21"/>
    <w:rsid w:val="008444DF"/>
    <w:rsid w:val="008456FD"/>
    <w:rsid w:val="008472C9"/>
    <w:rsid w:val="00847419"/>
    <w:rsid w:val="008532FA"/>
    <w:rsid w:val="00853703"/>
    <w:rsid w:val="0085463C"/>
    <w:rsid w:val="00855A3A"/>
    <w:rsid w:val="008629E1"/>
    <w:rsid w:val="00863A23"/>
    <w:rsid w:val="00864FCF"/>
    <w:rsid w:val="008659E5"/>
    <w:rsid w:val="00866682"/>
    <w:rsid w:val="00866AEF"/>
    <w:rsid w:val="00867388"/>
    <w:rsid w:val="00873781"/>
    <w:rsid w:val="00873990"/>
    <w:rsid w:val="0087510D"/>
    <w:rsid w:val="00875A41"/>
    <w:rsid w:val="0088015D"/>
    <w:rsid w:val="008802D8"/>
    <w:rsid w:val="00883095"/>
    <w:rsid w:val="00884382"/>
    <w:rsid w:val="008853A0"/>
    <w:rsid w:val="00885D63"/>
    <w:rsid w:val="008862EE"/>
    <w:rsid w:val="008873FC"/>
    <w:rsid w:val="00891E07"/>
    <w:rsid w:val="00892044"/>
    <w:rsid w:val="0089279F"/>
    <w:rsid w:val="00894DF2"/>
    <w:rsid w:val="00895736"/>
    <w:rsid w:val="008A0D3A"/>
    <w:rsid w:val="008A0DC3"/>
    <w:rsid w:val="008A1216"/>
    <w:rsid w:val="008A1BE3"/>
    <w:rsid w:val="008A1C7F"/>
    <w:rsid w:val="008A228B"/>
    <w:rsid w:val="008A5DB4"/>
    <w:rsid w:val="008A6B1A"/>
    <w:rsid w:val="008A761F"/>
    <w:rsid w:val="008B08D7"/>
    <w:rsid w:val="008B2B1F"/>
    <w:rsid w:val="008B3271"/>
    <w:rsid w:val="008B51E3"/>
    <w:rsid w:val="008C03CC"/>
    <w:rsid w:val="008C2E39"/>
    <w:rsid w:val="008C34F2"/>
    <w:rsid w:val="008C407B"/>
    <w:rsid w:val="008C4750"/>
    <w:rsid w:val="008C5EBC"/>
    <w:rsid w:val="008C612C"/>
    <w:rsid w:val="008C79DF"/>
    <w:rsid w:val="008D2AA4"/>
    <w:rsid w:val="008D59A7"/>
    <w:rsid w:val="008E0D6E"/>
    <w:rsid w:val="008E3125"/>
    <w:rsid w:val="008E335B"/>
    <w:rsid w:val="008E4FD5"/>
    <w:rsid w:val="008E7C8A"/>
    <w:rsid w:val="008F2CF8"/>
    <w:rsid w:val="008F3821"/>
    <w:rsid w:val="008F4AC1"/>
    <w:rsid w:val="008F53B1"/>
    <w:rsid w:val="008F5776"/>
    <w:rsid w:val="008F641F"/>
    <w:rsid w:val="008F76C7"/>
    <w:rsid w:val="009026D7"/>
    <w:rsid w:val="00902D70"/>
    <w:rsid w:val="00904485"/>
    <w:rsid w:val="0090692B"/>
    <w:rsid w:val="0090737D"/>
    <w:rsid w:val="00907768"/>
    <w:rsid w:val="0090779E"/>
    <w:rsid w:val="00907BD2"/>
    <w:rsid w:val="00910B2E"/>
    <w:rsid w:val="00911274"/>
    <w:rsid w:val="00913701"/>
    <w:rsid w:val="00917781"/>
    <w:rsid w:val="00920EB9"/>
    <w:rsid w:val="00921061"/>
    <w:rsid w:val="00922378"/>
    <w:rsid w:val="009249F7"/>
    <w:rsid w:val="00924D44"/>
    <w:rsid w:val="00925F67"/>
    <w:rsid w:val="0092655B"/>
    <w:rsid w:val="00926AF2"/>
    <w:rsid w:val="0092724A"/>
    <w:rsid w:val="00927D9D"/>
    <w:rsid w:val="00932344"/>
    <w:rsid w:val="009343CB"/>
    <w:rsid w:val="00935371"/>
    <w:rsid w:val="0093588B"/>
    <w:rsid w:val="009377CC"/>
    <w:rsid w:val="00943940"/>
    <w:rsid w:val="00944179"/>
    <w:rsid w:val="0094625E"/>
    <w:rsid w:val="009465AE"/>
    <w:rsid w:val="009518BC"/>
    <w:rsid w:val="00952623"/>
    <w:rsid w:val="00952D55"/>
    <w:rsid w:val="00953BCF"/>
    <w:rsid w:val="0095418B"/>
    <w:rsid w:val="00956E1E"/>
    <w:rsid w:val="00960196"/>
    <w:rsid w:val="00961FCD"/>
    <w:rsid w:val="0096269D"/>
    <w:rsid w:val="009629E5"/>
    <w:rsid w:val="0096371A"/>
    <w:rsid w:val="009637F5"/>
    <w:rsid w:val="00963D66"/>
    <w:rsid w:val="00964892"/>
    <w:rsid w:val="00964A62"/>
    <w:rsid w:val="00965C9C"/>
    <w:rsid w:val="00970ADD"/>
    <w:rsid w:val="00970F22"/>
    <w:rsid w:val="0097205A"/>
    <w:rsid w:val="00972488"/>
    <w:rsid w:val="009726CE"/>
    <w:rsid w:val="00972DD1"/>
    <w:rsid w:val="00973F84"/>
    <w:rsid w:val="00974902"/>
    <w:rsid w:val="00975D43"/>
    <w:rsid w:val="00976030"/>
    <w:rsid w:val="00976AFF"/>
    <w:rsid w:val="00981DA7"/>
    <w:rsid w:val="00982CB8"/>
    <w:rsid w:val="009856BC"/>
    <w:rsid w:val="00990521"/>
    <w:rsid w:val="0099179C"/>
    <w:rsid w:val="009928FE"/>
    <w:rsid w:val="00993452"/>
    <w:rsid w:val="00993D5E"/>
    <w:rsid w:val="009967D4"/>
    <w:rsid w:val="009A0C61"/>
    <w:rsid w:val="009A3566"/>
    <w:rsid w:val="009A3B62"/>
    <w:rsid w:val="009A5C4C"/>
    <w:rsid w:val="009A61F4"/>
    <w:rsid w:val="009A6FB7"/>
    <w:rsid w:val="009B020C"/>
    <w:rsid w:val="009B0498"/>
    <w:rsid w:val="009B05E0"/>
    <w:rsid w:val="009B1DA5"/>
    <w:rsid w:val="009B2081"/>
    <w:rsid w:val="009B5789"/>
    <w:rsid w:val="009B5CF5"/>
    <w:rsid w:val="009C151C"/>
    <w:rsid w:val="009C17BC"/>
    <w:rsid w:val="009C1FE2"/>
    <w:rsid w:val="009C2BFA"/>
    <w:rsid w:val="009C64CA"/>
    <w:rsid w:val="009C770D"/>
    <w:rsid w:val="009D1C9F"/>
    <w:rsid w:val="009D3991"/>
    <w:rsid w:val="009D3E2D"/>
    <w:rsid w:val="009D3EAD"/>
    <w:rsid w:val="009D4382"/>
    <w:rsid w:val="009E37AA"/>
    <w:rsid w:val="009E4203"/>
    <w:rsid w:val="009E5292"/>
    <w:rsid w:val="009E58E1"/>
    <w:rsid w:val="009E659F"/>
    <w:rsid w:val="009F02D2"/>
    <w:rsid w:val="009F14C1"/>
    <w:rsid w:val="009F2971"/>
    <w:rsid w:val="009F34B8"/>
    <w:rsid w:val="009F4338"/>
    <w:rsid w:val="009F437A"/>
    <w:rsid w:val="009F4939"/>
    <w:rsid w:val="009F6999"/>
    <w:rsid w:val="00A0207D"/>
    <w:rsid w:val="00A04E12"/>
    <w:rsid w:val="00A06E35"/>
    <w:rsid w:val="00A10459"/>
    <w:rsid w:val="00A11ED5"/>
    <w:rsid w:val="00A121DE"/>
    <w:rsid w:val="00A12BAD"/>
    <w:rsid w:val="00A14AAE"/>
    <w:rsid w:val="00A1509D"/>
    <w:rsid w:val="00A15F66"/>
    <w:rsid w:val="00A16368"/>
    <w:rsid w:val="00A1650F"/>
    <w:rsid w:val="00A16B7F"/>
    <w:rsid w:val="00A2004E"/>
    <w:rsid w:val="00A22F18"/>
    <w:rsid w:val="00A236B4"/>
    <w:rsid w:val="00A24D11"/>
    <w:rsid w:val="00A25844"/>
    <w:rsid w:val="00A26D83"/>
    <w:rsid w:val="00A26E4E"/>
    <w:rsid w:val="00A32B2D"/>
    <w:rsid w:val="00A33166"/>
    <w:rsid w:val="00A33520"/>
    <w:rsid w:val="00A3591D"/>
    <w:rsid w:val="00A36583"/>
    <w:rsid w:val="00A36E67"/>
    <w:rsid w:val="00A37104"/>
    <w:rsid w:val="00A376EE"/>
    <w:rsid w:val="00A42B13"/>
    <w:rsid w:val="00A43DDD"/>
    <w:rsid w:val="00A44BD2"/>
    <w:rsid w:val="00A45E7C"/>
    <w:rsid w:val="00A45F54"/>
    <w:rsid w:val="00A4683B"/>
    <w:rsid w:val="00A4765B"/>
    <w:rsid w:val="00A502C1"/>
    <w:rsid w:val="00A50760"/>
    <w:rsid w:val="00A50AFB"/>
    <w:rsid w:val="00A515F7"/>
    <w:rsid w:val="00A515FA"/>
    <w:rsid w:val="00A53741"/>
    <w:rsid w:val="00A538D6"/>
    <w:rsid w:val="00A53B54"/>
    <w:rsid w:val="00A543E4"/>
    <w:rsid w:val="00A62337"/>
    <w:rsid w:val="00A634FD"/>
    <w:rsid w:val="00A63681"/>
    <w:rsid w:val="00A661C2"/>
    <w:rsid w:val="00A67BB9"/>
    <w:rsid w:val="00A701B1"/>
    <w:rsid w:val="00A71575"/>
    <w:rsid w:val="00A72831"/>
    <w:rsid w:val="00A75D7F"/>
    <w:rsid w:val="00A75F85"/>
    <w:rsid w:val="00A76C7D"/>
    <w:rsid w:val="00A773BB"/>
    <w:rsid w:val="00A7786D"/>
    <w:rsid w:val="00A8004E"/>
    <w:rsid w:val="00A81600"/>
    <w:rsid w:val="00A834FD"/>
    <w:rsid w:val="00A84C31"/>
    <w:rsid w:val="00A8574A"/>
    <w:rsid w:val="00A90B72"/>
    <w:rsid w:val="00A91287"/>
    <w:rsid w:val="00A918BD"/>
    <w:rsid w:val="00A93774"/>
    <w:rsid w:val="00A95FD1"/>
    <w:rsid w:val="00AA12F4"/>
    <w:rsid w:val="00AA39DE"/>
    <w:rsid w:val="00AA63E1"/>
    <w:rsid w:val="00AA67EE"/>
    <w:rsid w:val="00AB2509"/>
    <w:rsid w:val="00AB291B"/>
    <w:rsid w:val="00AB45A6"/>
    <w:rsid w:val="00AB467B"/>
    <w:rsid w:val="00AB4A5F"/>
    <w:rsid w:val="00AB5EE1"/>
    <w:rsid w:val="00AB6FD2"/>
    <w:rsid w:val="00AC0A02"/>
    <w:rsid w:val="00AC2A75"/>
    <w:rsid w:val="00AC34BB"/>
    <w:rsid w:val="00AC41FE"/>
    <w:rsid w:val="00AC4A87"/>
    <w:rsid w:val="00AC6411"/>
    <w:rsid w:val="00AC66AC"/>
    <w:rsid w:val="00AC710A"/>
    <w:rsid w:val="00AC785A"/>
    <w:rsid w:val="00AD0AF6"/>
    <w:rsid w:val="00AD1FCE"/>
    <w:rsid w:val="00AD2DB1"/>
    <w:rsid w:val="00AD348F"/>
    <w:rsid w:val="00AD3D6B"/>
    <w:rsid w:val="00AD40B9"/>
    <w:rsid w:val="00AD49D6"/>
    <w:rsid w:val="00AE210D"/>
    <w:rsid w:val="00AE4056"/>
    <w:rsid w:val="00AE5C5A"/>
    <w:rsid w:val="00AF0B07"/>
    <w:rsid w:val="00AF1074"/>
    <w:rsid w:val="00AF2665"/>
    <w:rsid w:val="00AF2BE1"/>
    <w:rsid w:val="00AF481B"/>
    <w:rsid w:val="00AF4E09"/>
    <w:rsid w:val="00AF4FFE"/>
    <w:rsid w:val="00AF69AC"/>
    <w:rsid w:val="00AF7B56"/>
    <w:rsid w:val="00B002A4"/>
    <w:rsid w:val="00B00731"/>
    <w:rsid w:val="00B02657"/>
    <w:rsid w:val="00B033AB"/>
    <w:rsid w:val="00B036DD"/>
    <w:rsid w:val="00B068A6"/>
    <w:rsid w:val="00B07FFD"/>
    <w:rsid w:val="00B126ED"/>
    <w:rsid w:val="00B13D9F"/>
    <w:rsid w:val="00B2145C"/>
    <w:rsid w:val="00B23B6C"/>
    <w:rsid w:val="00B23F74"/>
    <w:rsid w:val="00B259F3"/>
    <w:rsid w:val="00B25B0B"/>
    <w:rsid w:val="00B30DFE"/>
    <w:rsid w:val="00B31D7B"/>
    <w:rsid w:val="00B3423D"/>
    <w:rsid w:val="00B3491F"/>
    <w:rsid w:val="00B35CD8"/>
    <w:rsid w:val="00B35E92"/>
    <w:rsid w:val="00B428C8"/>
    <w:rsid w:val="00B443E1"/>
    <w:rsid w:val="00B45593"/>
    <w:rsid w:val="00B471C2"/>
    <w:rsid w:val="00B50F08"/>
    <w:rsid w:val="00B516B9"/>
    <w:rsid w:val="00B51A05"/>
    <w:rsid w:val="00B526A3"/>
    <w:rsid w:val="00B53A73"/>
    <w:rsid w:val="00B54450"/>
    <w:rsid w:val="00B54A98"/>
    <w:rsid w:val="00B569FC"/>
    <w:rsid w:val="00B57A80"/>
    <w:rsid w:val="00B62A9B"/>
    <w:rsid w:val="00B635E9"/>
    <w:rsid w:val="00B63B08"/>
    <w:rsid w:val="00B64793"/>
    <w:rsid w:val="00B66AC5"/>
    <w:rsid w:val="00B66B2F"/>
    <w:rsid w:val="00B716F0"/>
    <w:rsid w:val="00B7250B"/>
    <w:rsid w:val="00B7318A"/>
    <w:rsid w:val="00B732B3"/>
    <w:rsid w:val="00B74133"/>
    <w:rsid w:val="00B7445B"/>
    <w:rsid w:val="00B74FD1"/>
    <w:rsid w:val="00B813DA"/>
    <w:rsid w:val="00B82942"/>
    <w:rsid w:val="00B916D8"/>
    <w:rsid w:val="00B92343"/>
    <w:rsid w:val="00B92E78"/>
    <w:rsid w:val="00B92EE4"/>
    <w:rsid w:val="00B93CBE"/>
    <w:rsid w:val="00B94A13"/>
    <w:rsid w:val="00B95592"/>
    <w:rsid w:val="00B95E75"/>
    <w:rsid w:val="00BA27CD"/>
    <w:rsid w:val="00BA283A"/>
    <w:rsid w:val="00BA2C42"/>
    <w:rsid w:val="00BA3AF1"/>
    <w:rsid w:val="00BA5BDA"/>
    <w:rsid w:val="00BA70A5"/>
    <w:rsid w:val="00BA7798"/>
    <w:rsid w:val="00BB0698"/>
    <w:rsid w:val="00BB0CD7"/>
    <w:rsid w:val="00BB2930"/>
    <w:rsid w:val="00BB31EF"/>
    <w:rsid w:val="00BB3418"/>
    <w:rsid w:val="00BB34EB"/>
    <w:rsid w:val="00BB3DB6"/>
    <w:rsid w:val="00BB432B"/>
    <w:rsid w:val="00BB7C52"/>
    <w:rsid w:val="00BC055A"/>
    <w:rsid w:val="00BC0814"/>
    <w:rsid w:val="00BC0C4A"/>
    <w:rsid w:val="00BC0E92"/>
    <w:rsid w:val="00BC27B0"/>
    <w:rsid w:val="00BC486B"/>
    <w:rsid w:val="00BC5D4B"/>
    <w:rsid w:val="00BC5E87"/>
    <w:rsid w:val="00BC69A2"/>
    <w:rsid w:val="00BC7127"/>
    <w:rsid w:val="00BD0C74"/>
    <w:rsid w:val="00BD4CE3"/>
    <w:rsid w:val="00BD608C"/>
    <w:rsid w:val="00BD790B"/>
    <w:rsid w:val="00BE0868"/>
    <w:rsid w:val="00BE0E99"/>
    <w:rsid w:val="00BE12EF"/>
    <w:rsid w:val="00BE3B3A"/>
    <w:rsid w:val="00BE4E85"/>
    <w:rsid w:val="00BE511A"/>
    <w:rsid w:val="00BF19E9"/>
    <w:rsid w:val="00BF1D93"/>
    <w:rsid w:val="00BF5537"/>
    <w:rsid w:val="00BF6409"/>
    <w:rsid w:val="00BF7684"/>
    <w:rsid w:val="00C01930"/>
    <w:rsid w:val="00C02362"/>
    <w:rsid w:val="00C02739"/>
    <w:rsid w:val="00C02C0F"/>
    <w:rsid w:val="00C056B1"/>
    <w:rsid w:val="00C05AB9"/>
    <w:rsid w:val="00C0622B"/>
    <w:rsid w:val="00C067A3"/>
    <w:rsid w:val="00C10C11"/>
    <w:rsid w:val="00C168E9"/>
    <w:rsid w:val="00C21131"/>
    <w:rsid w:val="00C22BF0"/>
    <w:rsid w:val="00C22D3E"/>
    <w:rsid w:val="00C23055"/>
    <w:rsid w:val="00C24AE3"/>
    <w:rsid w:val="00C24B6F"/>
    <w:rsid w:val="00C260A2"/>
    <w:rsid w:val="00C26A06"/>
    <w:rsid w:val="00C2773F"/>
    <w:rsid w:val="00C30389"/>
    <w:rsid w:val="00C30FB5"/>
    <w:rsid w:val="00C31AC6"/>
    <w:rsid w:val="00C31F01"/>
    <w:rsid w:val="00C358C4"/>
    <w:rsid w:val="00C37D01"/>
    <w:rsid w:val="00C42DCD"/>
    <w:rsid w:val="00C438F2"/>
    <w:rsid w:val="00C5075F"/>
    <w:rsid w:val="00C50D03"/>
    <w:rsid w:val="00C51052"/>
    <w:rsid w:val="00C51A51"/>
    <w:rsid w:val="00C54C6E"/>
    <w:rsid w:val="00C54D73"/>
    <w:rsid w:val="00C56CD0"/>
    <w:rsid w:val="00C6285A"/>
    <w:rsid w:val="00C64E8A"/>
    <w:rsid w:val="00C654B9"/>
    <w:rsid w:val="00C668D4"/>
    <w:rsid w:val="00C6798E"/>
    <w:rsid w:val="00C7555A"/>
    <w:rsid w:val="00C767A0"/>
    <w:rsid w:val="00C76D25"/>
    <w:rsid w:val="00C8016D"/>
    <w:rsid w:val="00C81822"/>
    <w:rsid w:val="00C83E7E"/>
    <w:rsid w:val="00C84142"/>
    <w:rsid w:val="00C857F6"/>
    <w:rsid w:val="00C865A8"/>
    <w:rsid w:val="00C87500"/>
    <w:rsid w:val="00C87BB9"/>
    <w:rsid w:val="00C9276A"/>
    <w:rsid w:val="00C9294A"/>
    <w:rsid w:val="00C94164"/>
    <w:rsid w:val="00CA0569"/>
    <w:rsid w:val="00CA0746"/>
    <w:rsid w:val="00CA0B9B"/>
    <w:rsid w:val="00CA337F"/>
    <w:rsid w:val="00CA38D6"/>
    <w:rsid w:val="00CA64E6"/>
    <w:rsid w:val="00CA66CC"/>
    <w:rsid w:val="00CA7685"/>
    <w:rsid w:val="00CB04C5"/>
    <w:rsid w:val="00CB171B"/>
    <w:rsid w:val="00CB3D1D"/>
    <w:rsid w:val="00CB6A93"/>
    <w:rsid w:val="00CB7541"/>
    <w:rsid w:val="00CC0804"/>
    <w:rsid w:val="00CC08F2"/>
    <w:rsid w:val="00CC0C32"/>
    <w:rsid w:val="00CC2B2E"/>
    <w:rsid w:val="00CC3FB4"/>
    <w:rsid w:val="00CC4ED8"/>
    <w:rsid w:val="00CD1C60"/>
    <w:rsid w:val="00CD21EF"/>
    <w:rsid w:val="00CD6856"/>
    <w:rsid w:val="00CD6A13"/>
    <w:rsid w:val="00CD6B5C"/>
    <w:rsid w:val="00CD6D11"/>
    <w:rsid w:val="00CD7119"/>
    <w:rsid w:val="00CE0211"/>
    <w:rsid w:val="00CE0760"/>
    <w:rsid w:val="00CE0786"/>
    <w:rsid w:val="00CE08FB"/>
    <w:rsid w:val="00CE14E2"/>
    <w:rsid w:val="00CE1E6C"/>
    <w:rsid w:val="00CE3B0C"/>
    <w:rsid w:val="00CE46BA"/>
    <w:rsid w:val="00CE675B"/>
    <w:rsid w:val="00CF3923"/>
    <w:rsid w:val="00CF4DE1"/>
    <w:rsid w:val="00CF6611"/>
    <w:rsid w:val="00D01A45"/>
    <w:rsid w:val="00D032DC"/>
    <w:rsid w:val="00D03A54"/>
    <w:rsid w:val="00D047A4"/>
    <w:rsid w:val="00D04DAB"/>
    <w:rsid w:val="00D06189"/>
    <w:rsid w:val="00D07788"/>
    <w:rsid w:val="00D112FD"/>
    <w:rsid w:val="00D121C4"/>
    <w:rsid w:val="00D130BA"/>
    <w:rsid w:val="00D15680"/>
    <w:rsid w:val="00D15E41"/>
    <w:rsid w:val="00D161A7"/>
    <w:rsid w:val="00D16219"/>
    <w:rsid w:val="00D2123C"/>
    <w:rsid w:val="00D216CE"/>
    <w:rsid w:val="00D2312A"/>
    <w:rsid w:val="00D233B1"/>
    <w:rsid w:val="00D25CE0"/>
    <w:rsid w:val="00D263B9"/>
    <w:rsid w:val="00D27BED"/>
    <w:rsid w:val="00D32285"/>
    <w:rsid w:val="00D334A7"/>
    <w:rsid w:val="00D372E3"/>
    <w:rsid w:val="00D401AF"/>
    <w:rsid w:val="00D415AB"/>
    <w:rsid w:val="00D429D1"/>
    <w:rsid w:val="00D42BD6"/>
    <w:rsid w:val="00D4384E"/>
    <w:rsid w:val="00D44B4F"/>
    <w:rsid w:val="00D45002"/>
    <w:rsid w:val="00D45DE4"/>
    <w:rsid w:val="00D45F2D"/>
    <w:rsid w:val="00D468D7"/>
    <w:rsid w:val="00D51332"/>
    <w:rsid w:val="00D55CCE"/>
    <w:rsid w:val="00D57BEA"/>
    <w:rsid w:val="00D60959"/>
    <w:rsid w:val="00D62462"/>
    <w:rsid w:val="00D64EE2"/>
    <w:rsid w:val="00D6506E"/>
    <w:rsid w:val="00D71BCD"/>
    <w:rsid w:val="00D724D7"/>
    <w:rsid w:val="00D7318C"/>
    <w:rsid w:val="00D74576"/>
    <w:rsid w:val="00D74623"/>
    <w:rsid w:val="00D7490C"/>
    <w:rsid w:val="00D77669"/>
    <w:rsid w:val="00D77E31"/>
    <w:rsid w:val="00D8047B"/>
    <w:rsid w:val="00D83273"/>
    <w:rsid w:val="00D8365D"/>
    <w:rsid w:val="00D84C0B"/>
    <w:rsid w:val="00D8523F"/>
    <w:rsid w:val="00D901F5"/>
    <w:rsid w:val="00D94454"/>
    <w:rsid w:val="00D95AA7"/>
    <w:rsid w:val="00DA08D0"/>
    <w:rsid w:val="00DA0EF3"/>
    <w:rsid w:val="00DA25F7"/>
    <w:rsid w:val="00DA3A97"/>
    <w:rsid w:val="00DA6105"/>
    <w:rsid w:val="00DB1DDC"/>
    <w:rsid w:val="00DC00C7"/>
    <w:rsid w:val="00DC03B8"/>
    <w:rsid w:val="00DC17D2"/>
    <w:rsid w:val="00DC1A92"/>
    <w:rsid w:val="00DC3B9C"/>
    <w:rsid w:val="00DC4E13"/>
    <w:rsid w:val="00DC6A63"/>
    <w:rsid w:val="00DC6FC7"/>
    <w:rsid w:val="00DD3324"/>
    <w:rsid w:val="00DD354B"/>
    <w:rsid w:val="00DD4D4E"/>
    <w:rsid w:val="00DD5101"/>
    <w:rsid w:val="00DD601C"/>
    <w:rsid w:val="00DD6360"/>
    <w:rsid w:val="00DD73C4"/>
    <w:rsid w:val="00DD73D1"/>
    <w:rsid w:val="00DD7846"/>
    <w:rsid w:val="00DD7B5F"/>
    <w:rsid w:val="00DE0C7B"/>
    <w:rsid w:val="00DE1E85"/>
    <w:rsid w:val="00DE2CF9"/>
    <w:rsid w:val="00DE467A"/>
    <w:rsid w:val="00DE5634"/>
    <w:rsid w:val="00DE63B7"/>
    <w:rsid w:val="00DE785F"/>
    <w:rsid w:val="00DE7F21"/>
    <w:rsid w:val="00DF0299"/>
    <w:rsid w:val="00DF2D3E"/>
    <w:rsid w:val="00DF7115"/>
    <w:rsid w:val="00E00405"/>
    <w:rsid w:val="00E01AFF"/>
    <w:rsid w:val="00E01BDE"/>
    <w:rsid w:val="00E01C96"/>
    <w:rsid w:val="00E03EB4"/>
    <w:rsid w:val="00E0439E"/>
    <w:rsid w:val="00E072FA"/>
    <w:rsid w:val="00E07400"/>
    <w:rsid w:val="00E077D1"/>
    <w:rsid w:val="00E11941"/>
    <w:rsid w:val="00E129BB"/>
    <w:rsid w:val="00E13C38"/>
    <w:rsid w:val="00E157BA"/>
    <w:rsid w:val="00E15EAC"/>
    <w:rsid w:val="00E16150"/>
    <w:rsid w:val="00E16EA0"/>
    <w:rsid w:val="00E22602"/>
    <w:rsid w:val="00E227D3"/>
    <w:rsid w:val="00E2390A"/>
    <w:rsid w:val="00E248D3"/>
    <w:rsid w:val="00E27822"/>
    <w:rsid w:val="00E30CB1"/>
    <w:rsid w:val="00E32B1C"/>
    <w:rsid w:val="00E347DD"/>
    <w:rsid w:val="00E35097"/>
    <w:rsid w:val="00E41062"/>
    <w:rsid w:val="00E442B6"/>
    <w:rsid w:val="00E5148C"/>
    <w:rsid w:val="00E51E02"/>
    <w:rsid w:val="00E53ABA"/>
    <w:rsid w:val="00E54C2E"/>
    <w:rsid w:val="00E550C9"/>
    <w:rsid w:val="00E554A6"/>
    <w:rsid w:val="00E60BE7"/>
    <w:rsid w:val="00E616B9"/>
    <w:rsid w:val="00E62C42"/>
    <w:rsid w:val="00E62D78"/>
    <w:rsid w:val="00E65451"/>
    <w:rsid w:val="00E65C16"/>
    <w:rsid w:val="00E65C98"/>
    <w:rsid w:val="00E6733A"/>
    <w:rsid w:val="00E67DC4"/>
    <w:rsid w:val="00E70391"/>
    <w:rsid w:val="00E70FA9"/>
    <w:rsid w:val="00E7133D"/>
    <w:rsid w:val="00E717B5"/>
    <w:rsid w:val="00E73B36"/>
    <w:rsid w:val="00E73F20"/>
    <w:rsid w:val="00E74356"/>
    <w:rsid w:val="00E7572E"/>
    <w:rsid w:val="00E76428"/>
    <w:rsid w:val="00E77EBE"/>
    <w:rsid w:val="00E805D6"/>
    <w:rsid w:val="00E8485D"/>
    <w:rsid w:val="00E85299"/>
    <w:rsid w:val="00E874C9"/>
    <w:rsid w:val="00E879E6"/>
    <w:rsid w:val="00E87D47"/>
    <w:rsid w:val="00E91A0C"/>
    <w:rsid w:val="00E91AF8"/>
    <w:rsid w:val="00E92B9B"/>
    <w:rsid w:val="00E92F0A"/>
    <w:rsid w:val="00E947D0"/>
    <w:rsid w:val="00E94A09"/>
    <w:rsid w:val="00E9687E"/>
    <w:rsid w:val="00E96FF4"/>
    <w:rsid w:val="00EA0CC7"/>
    <w:rsid w:val="00EA21A5"/>
    <w:rsid w:val="00EA21D0"/>
    <w:rsid w:val="00EA21F6"/>
    <w:rsid w:val="00EA2FA8"/>
    <w:rsid w:val="00EA3106"/>
    <w:rsid w:val="00EA3B70"/>
    <w:rsid w:val="00EA4ED7"/>
    <w:rsid w:val="00EA601B"/>
    <w:rsid w:val="00EA7D11"/>
    <w:rsid w:val="00EB08CD"/>
    <w:rsid w:val="00EB19D6"/>
    <w:rsid w:val="00EB2DF6"/>
    <w:rsid w:val="00EB3875"/>
    <w:rsid w:val="00EB3C12"/>
    <w:rsid w:val="00EB3E0D"/>
    <w:rsid w:val="00EB6008"/>
    <w:rsid w:val="00EB6B81"/>
    <w:rsid w:val="00EC0EB1"/>
    <w:rsid w:val="00EC3F0A"/>
    <w:rsid w:val="00EC47FF"/>
    <w:rsid w:val="00EC5B5D"/>
    <w:rsid w:val="00EC71E2"/>
    <w:rsid w:val="00ED1845"/>
    <w:rsid w:val="00ED1926"/>
    <w:rsid w:val="00ED48D1"/>
    <w:rsid w:val="00ED6311"/>
    <w:rsid w:val="00ED6B19"/>
    <w:rsid w:val="00EE01B5"/>
    <w:rsid w:val="00EE093C"/>
    <w:rsid w:val="00EE3494"/>
    <w:rsid w:val="00EE4051"/>
    <w:rsid w:val="00EE4EBF"/>
    <w:rsid w:val="00EE4FD7"/>
    <w:rsid w:val="00EE5211"/>
    <w:rsid w:val="00EF0A07"/>
    <w:rsid w:val="00EF0B66"/>
    <w:rsid w:val="00EF0ECA"/>
    <w:rsid w:val="00EF5543"/>
    <w:rsid w:val="00EF784F"/>
    <w:rsid w:val="00F0116D"/>
    <w:rsid w:val="00F017E5"/>
    <w:rsid w:val="00F01E20"/>
    <w:rsid w:val="00F020F5"/>
    <w:rsid w:val="00F033A0"/>
    <w:rsid w:val="00F04AAF"/>
    <w:rsid w:val="00F0536B"/>
    <w:rsid w:val="00F129A3"/>
    <w:rsid w:val="00F12C56"/>
    <w:rsid w:val="00F16D32"/>
    <w:rsid w:val="00F23A60"/>
    <w:rsid w:val="00F23E9D"/>
    <w:rsid w:val="00F30995"/>
    <w:rsid w:val="00F32785"/>
    <w:rsid w:val="00F3789E"/>
    <w:rsid w:val="00F4009A"/>
    <w:rsid w:val="00F4112D"/>
    <w:rsid w:val="00F447A6"/>
    <w:rsid w:val="00F4517A"/>
    <w:rsid w:val="00F470E4"/>
    <w:rsid w:val="00F51B7B"/>
    <w:rsid w:val="00F528A2"/>
    <w:rsid w:val="00F56486"/>
    <w:rsid w:val="00F56BC7"/>
    <w:rsid w:val="00F642C7"/>
    <w:rsid w:val="00F642CC"/>
    <w:rsid w:val="00F65921"/>
    <w:rsid w:val="00F7279C"/>
    <w:rsid w:val="00F74C7C"/>
    <w:rsid w:val="00F74E6D"/>
    <w:rsid w:val="00F74FCD"/>
    <w:rsid w:val="00F754A8"/>
    <w:rsid w:val="00F7590B"/>
    <w:rsid w:val="00F75EBD"/>
    <w:rsid w:val="00F765B7"/>
    <w:rsid w:val="00F76D39"/>
    <w:rsid w:val="00F80352"/>
    <w:rsid w:val="00F80D2B"/>
    <w:rsid w:val="00F81A6A"/>
    <w:rsid w:val="00F8271F"/>
    <w:rsid w:val="00F827E0"/>
    <w:rsid w:val="00F83634"/>
    <w:rsid w:val="00F8386A"/>
    <w:rsid w:val="00F849B6"/>
    <w:rsid w:val="00F85372"/>
    <w:rsid w:val="00F85CBF"/>
    <w:rsid w:val="00F90808"/>
    <w:rsid w:val="00F93A28"/>
    <w:rsid w:val="00F93CCB"/>
    <w:rsid w:val="00F94D15"/>
    <w:rsid w:val="00F96DC6"/>
    <w:rsid w:val="00FA0314"/>
    <w:rsid w:val="00FA190F"/>
    <w:rsid w:val="00FA1E81"/>
    <w:rsid w:val="00FA476E"/>
    <w:rsid w:val="00FA5F42"/>
    <w:rsid w:val="00FB0136"/>
    <w:rsid w:val="00FB5DDA"/>
    <w:rsid w:val="00FB5E66"/>
    <w:rsid w:val="00FC0325"/>
    <w:rsid w:val="00FC0D06"/>
    <w:rsid w:val="00FC114C"/>
    <w:rsid w:val="00FC213B"/>
    <w:rsid w:val="00FC3355"/>
    <w:rsid w:val="00FC394A"/>
    <w:rsid w:val="00FC78D6"/>
    <w:rsid w:val="00FD016C"/>
    <w:rsid w:val="00FD2302"/>
    <w:rsid w:val="00FD28AE"/>
    <w:rsid w:val="00FD2DDD"/>
    <w:rsid w:val="00FD3331"/>
    <w:rsid w:val="00FD49D2"/>
    <w:rsid w:val="00FD6AFD"/>
    <w:rsid w:val="00FE0C87"/>
    <w:rsid w:val="00FE1E71"/>
    <w:rsid w:val="00FE1EC1"/>
    <w:rsid w:val="00FE352E"/>
    <w:rsid w:val="00FE3728"/>
    <w:rsid w:val="00FE3875"/>
    <w:rsid w:val="00FE418A"/>
    <w:rsid w:val="00FE4F2A"/>
    <w:rsid w:val="00FE7F62"/>
    <w:rsid w:val="00FF039F"/>
    <w:rsid w:val="00FF5B79"/>
    <w:rsid w:val="00FF60CF"/>
    <w:rsid w:val="00FF7068"/>
    <w:rsid w:val="00FF7564"/>
    <w:rsid w:val="00FF783B"/>
    <w:rsid w:val="0492D2BF"/>
    <w:rsid w:val="04CC93A0"/>
    <w:rsid w:val="11102902"/>
    <w:rsid w:val="12566944"/>
    <w:rsid w:val="1A456431"/>
    <w:rsid w:val="1DBFD429"/>
    <w:rsid w:val="20085089"/>
    <w:rsid w:val="2A7141A5"/>
    <w:rsid w:val="2D17F50F"/>
    <w:rsid w:val="2E793508"/>
    <w:rsid w:val="3175D8DA"/>
    <w:rsid w:val="31F0C307"/>
    <w:rsid w:val="346B9824"/>
    <w:rsid w:val="36301E1B"/>
    <w:rsid w:val="3DA78838"/>
    <w:rsid w:val="4BFA17A6"/>
    <w:rsid w:val="4D5186FE"/>
    <w:rsid w:val="51111E50"/>
    <w:rsid w:val="5453C15F"/>
    <w:rsid w:val="55437086"/>
    <w:rsid w:val="558E83A3"/>
    <w:rsid w:val="5AFCD4F3"/>
    <w:rsid w:val="5BB2B20A"/>
    <w:rsid w:val="5CA11828"/>
    <w:rsid w:val="610BDACC"/>
    <w:rsid w:val="61E33CC6"/>
    <w:rsid w:val="6581855B"/>
    <w:rsid w:val="67E927A4"/>
    <w:rsid w:val="696BCFA8"/>
    <w:rsid w:val="6C96CD90"/>
    <w:rsid w:val="6CA3706A"/>
    <w:rsid w:val="6E0C1B93"/>
    <w:rsid w:val="760E7837"/>
    <w:rsid w:val="76446D71"/>
    <w:rsid w:val="795B90C3"/>
    <w:rsid w:val="7F616FD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6D9CA"/>
  <w15:chartTrackingRefBased/>
  <w15:docId w15:val="{65198344-7125-4FE5-9BAC-542C6CD054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33A9"/>
    <w:rPr>
      <w:lang w:val="en-US"/>
    </w:rPr>
  </w:style>
  <w:style w:type="paragraph" w:styleId="Heading3">
    <w:name w:val="heading 3"/>
    <w:basedOn w:val="Normal"/>
    <w:next w:val="Normal"/>
    <w:link w:val="Heading3Char"/>
    <w:uiPriority w:val="9"/>
    <w:semiHidden/>
    <w:unhideWhenUsed/>
    <w:qFormat/>
    <w:rsid w:val="0074691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0033A9"/>
    <w:pPr>
      <w:ind w:left="720"/>
      <w:contextualSpacing/>
    </w:pPr>
  </w:style>
  <w:style w:type="paragraph" w:styleId="Header">
    <w:name w:val="header"/>
    <w:basedOn w:val="Normal"/>
    <w:link w:val="HeaderChar"/>
    <w:uiPriority w:val="99"/>
    <w:unhideWhenUsed/>
    <w:rsid w:val="00353C27"/>
    <w:pPr>
      <w:tabs>
        <w:tab w:val="center" w:pos="4536"/>
        <w:tab w:val="right" w:pos="9072"/>
      </w:tabs>
      <w:spacing w:after="0" w:line="240" w:lineRule="auto"/>
    </w:pPr>
  </w:style>
  <w:style w:type="character" w:styleId="HeaderChar" w:customStyle="1">
    <w:name w:val="Header Char"/>
    <w:basedOn w:val="DefaultParagraphFont"/>
    <w:link w:val="Header"/>
    <w:uiPriority w:val="99"/>
    <w:rsid w:val="00353C27"/>
  </w:style>
  <w:style w:type="paragraph" w:styleId="Footer">
    <w:name w:val="footer"/>
    <w:basedOn w:val="Normal"/>
    <w:link w:val="FooterChar"/>
    <w:uiPriority w:val="99"/>
    <w:unhideWhenUsed/>
    <w:rsid w:val="00353C27"/>
    <w:pPr>
      <w:tabs>
        <w:tab w:val="center" w:pos="4536"/>
        <w:tab w:val="right" w:pos="9072"/>
      </w:tabs>
      <w:spacing w:after="0" w:line="240" w:lineRule="auto"/>
    </w:pPr>
  </w:style>
  <w:style w:type="character" w:styleId="FooterChar" w:customStyle="1">
    <w:name w:val="Footer Char"/>
    <w:basedOn w:val="DefaultParagraphFont"/>
    <w:link w:val="Footer"/>
    <w:uiPriority w:val="99"/>
    <w:rsid w:val="00353C27"/>
  </w:style>
  <w:style w:type="character" w:styleId="Hyperlink">
    <w:name w:val="Hyperlink"/>
    <w:basedOn w:val="DefaultParagraphFont"/>
    <w:uiPriority w:val="99"/>
    <w:unhideWhenUsed/>
    <w:rsid w:val="00353C27"/>
    <w:rPr>
      <w:color w:val="0563C1" w:themeColor="hyperlink"/>
      <w:u w:val="single"/>
    </w:rPr>
  </w:style>
  <w:style w:type="character" w:styleId="Mentionnonrsolue1" w:customStyle="1">
    <w:name w:val="Mention non résolue1"/>
    <w:basedOn w:val="DefaultParagraphFont"/>
    <w:uiPriority w:val="99"/>
    <w:semiHidden/>
    <w:unhideWhenUsed/>
    <w:rsid w:val="00353C27"/>
    <w:rPr>
      <w:color w:val="605E5C"/>
      <w:shd w:val="clear" w:color="auto" w:fill="E1DFDD"/>
    </w:rPr>
  </w:style>
  <w:style w:type="table" w:styleId="TableGrid">
    <w:name w:val="Table Grid"/>
    <w:basedOn w:val="TableNormal"/>
    <w:uiPriority w:val="39"/>
    <w:rsid w:val="00355C0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bra-Title" w:customStyle="1">
    <w:name w:val="Cobra - Title"/>
    <w:basedOn w:val="Normal"/>
    <w:link w:val="Cobra-TitleCar"/>
    <w:qFormat/>
    <w:rsid w:val="009E58E1"/>
    <w:pPr>
      <w:pBdr>
        <w:bottom w:val="single" w:color="auto" w:sz="12" w:space="1"/>
      </w:pBdr>
      <w:spacing w:after="0" w:line="240" w:lineRule="auto"/>
      <w:jc w:val="center"/>
    </w:pPr>
    <w:rPr>
      <w:rFonts w:ascii="Courier Prime Code" w:hAnsi="Courier Prime Code"/>
      <w:color w:val="FFC000" w:themeColor="accent4"/>
      <w:sz w:val="48"/>
      <w:szCs w:val="48"/>
    </w:rPr>
  </w:style>
  <w:style w:type="paragraph" w:styleId="Cobra-Title1" w:customStyle="1">
    <w:name w:val="Cobra - Title 1"/>
    <w:basedOn w:val="ListParagraph"/>
    <w:link w:val="Cobra-Title1Car"/>
    <w:qFormat/>
    <w:rsid w:val="009E58E1"/>
    <w:pPr>
      <w:numPr>
        <w:numId w:val="4"/>
      </w:numPr>
      <w:spacing w:after="0" w:line="240" w:lineRule="auto"/>
    </w:pPr>
    <w:rPr>
      <w:rFonts w:ascii="Bitter" w:hAnsi="Bitter" w:cs="Clear Sans"/>
      <w:sz w:val="24"/>
      <w:szCs w:val="24"/>
      <w:u w:val="thick"/>
    </w:rPr>
  </w:style>
  <w:style w:type="character" w:styleId="Cobra-TitleCar" w:customStyle="1">
    <w:name w:val="Cobra - Title Car"/>
    <w:basedOn w:val="DefaultParagraphFont"/>
    <w:link w:val="Cobra-Title"/>
    <w:rsid w:val="009E58E1"/>
    <w:rPr>
      <w:rFonts w:ascii="Courier Prime Code" w:hAnsi="Courier Prime Code"/>
      <w:color w:val="FFC000" w:themeColor="accent4"/>
      <w:sz w:val="48"/>
      <w:szCs w:val="48"/>
    </w:rPr>
  </w:style>
  <w:style w:type="paragraph" w:styleId="Cobra-Normal" w:customStyle="1">
    <w:name w:val="Cobra - Normal"/>
    <w:basedOn w:val="Normal"/>
    <w:link w:val="Cobra-NormalCar"/>
    <w:qFormat/>
    <w:rsid w:val="009E58E1"/>
    <w:pPr>
      <w:spacing w:line="240" w:lineRule="auto"/>
      <w:jc w:val="both"/>
    </w:pPr>
    <w:rPr>
      <w:rFonts w:ascii="Clear Sans Light" w:hAnsi="Clear Sans Light" w:cs="Clear Sans Light"/>
    </w:rPr>
  </w:style>
  <w:style w:type="character" w:styleId="ListParagraphChar" w:customStyle="1">
    <w:name w:val="List Paragraph Char"/>
    <w:basedOn w:val="DefaultParagraphFont"/>
    <w:link w:val="ListParagraph"/>
    <w:uiPriority w:val="34"/>
    <w:rsid w:val="009E58E1"/>
  </w:style>
  <w:style w:type="character" w:styleId="Cobra-Title1Car" w:customStyle="1">
    <w:name w:val="Cobra - Title 1 Car"/>
    <w:basedOn w:val="ListParagraphChar"/>
    <w:link w:val="Cobra-Title1"/>
    <w:rsid w:val="009E58E1"/>
    <w:rPr>
      <w:rFonts w:ascii="Bitter" w:hAnsi="Bitter" w:cs="Clear Sans"/>
      <w:sz w:val="24"/>
      <w:szCs w:val="24"/>
      <w:u w:val="thick"/>
      <w:lang w:val="en-US"/>
    </w:rPr>
  </w:style>
  <w:style w:type="paragraph" w:styleId="Cobra-Titre2" w:customStyle="1">
    <w:name w:val="Cobra - Titre 2"/>
    <w:basedOn w:val="ListParagraph"/>
    <w:link w:val="Cobra-Titre2Car"/>
    <w:qFormat/>
    <w:rsid w:val="009E58E1"/>
    <w:pPr>
      <w:numPr>
        <w:ilvl w:val="1"/>
        <w:numId w:val="4"/>
      </w:numPr>
      <w:spacing w:line="240" w:lineRule="auto"/>
      <w:jc w:val="both"/>
    </w:pPr>
    <w:rPr>
      <w:rFonts w:ascii="Bitter" w:hAnsi="Bitter" w:cs="Clear Sans Light"/>
    </w:rPr>
  </w:style>
  <w:style w:type="character" w:styleId="Cobra-NormalCar" w:customStyle="1">
    <w:name w:val="Cobra - Normal Car"/>
    <w:basedOn w:val="DefaultParagraphFont"/>
    <w:link w:val="Cobra-Normal"/>
    <w:rsid w:val="009E58E1"/>
    <w:rPr>
      <w:rFonts w:ascii="Clear Sans Light" w:hAnsi="Clear Sans Light" w:cs="Clear Sans Light"/>
    </w:rPr>
  </w:style>
  <w:style w:type="paragraph" w:styleId="Cobra-Code" w:customStyle="1">
    <w:name w:val="Cobra - Code"/>
    <w:basedOn w:val="Cobra-Normal"/>
    <w:next w:val="Heading3"/>
    <w:link w:val="Cobra-CodeCar"/>
    <w:qFormat/>
    <w:rsid w:val="0027054D"/>
    <w:pPr>
      <w:shd w:val="clear" w:color="auto" w:fill="323E4F" w:themeFill="text2" w:themeFillShade="BF"/>
      <w:spacing w:before="240"/>
      <w:contextualSpacing/>
      <w:jc w:val="left"/>
    </w:pPr>
    <w:rPr>
      <w:rFonts w:ascii="Fira Code iScript" w:hAnsi="Fira Code iScript"/>
      <w:color w:val="E6E6E6" w:themeColor="background1" w:themeShade="E6"/>
      <w:sz w:val="20"/>
      <w:lang w:val="fr-FR"/>
    </w:rPr>
  </w:style>
  <w:style w:type="character" w:styleId="Cobra-Titre2Car" w:customStyle="1">
    <w:name w:val="Cobra - Titre 2 Car"/>
    <w:basedOn w:val="ListParagraphChar"/>
    <w:link w:val="Cobra-Titre2"/>
    <w:rsid w:val="009E58E1"/>
    <w:rPr>
      <w:rFonts w:ascii="Bitter" w:hAnsi="Bitter" w:cs="Clear Sans Light"/>
    </w:rPr>
  </w:style>
  <w:style w:type="paragraph" w:styleId="Cobra-NormalTick" w:customStyle="1">
    <w:name w:val="Cobra - Normal Tick"/>
    <w:basedOn w:val="Cobra-Normal"/>
    <w:link w:val="Cobra-NormalTickCar"/>
    <w:qFormat/>
    <w:rsid w:val="00DA08D0"/>
    <w:pPr>
      <w:numPr>
        <w:numId w:val="14"/>
      </w:numPr>
    </w:pPr>
  </w:style>
  <w:style w:type="character" w:styleId="Cobra-CodeCar" w:customStyle="1">
    <w:name w:val="Cobra - Code Car"/>
    <w:basedOn w:val="DefaultParagraphFont"/>
    <w:link w:val="Cobra-Code"/>
    <w:rsid w:val="006F2768"/>
    <w:rPr>
      <w:rFonts w:ascii="Fira Code iScript" w:hAnsi="Fira Code iScript" w:cs="Clear Sans Light"/>
      <w:color w:val="E6E6E6" w:themeColor="background1" w:themeShade="E6"/>
      <w:sz w:val="20"/>
      <w:shd w:val="clear" w:color="auto" w:fill="323E4F" w:themeFill="text2" w:themeFillShade="BF"/>
    </w:rPr>
  </w:style>
  <w:style w:type="paragraph" w:styleId="Cobra-Annotation" w:customStyle="1">
    <w:name w:val="Cobra - Annotation"/>
    <w:basedOn w:val="Normal"/>
    <w:link w:val="Cobra-AnnotationCar"/>
    <w:autoRedefine/>
    <w:qFormat/>
    <w:rsid w:val="008862EE"/>
    <w:pPr>
      <w:spacing w:line="240" w:lineRule="auto"/>
      <w:jc w:val="center"/>
    </w:pPr>
    <w:rPr>
      <w:rFonts w:ascii="Clear Sans Light" w:hAnsi="Clear Sans Light" w:cs="Clear Sans Light"/>
      <w:i/>
      <w:color w:val="383838"/>
      <w:sz w:val="18"/>
      <w:szCs w:val="18"/>
      <w:shd w:val="clear" w:color="auto" w:fill="FFFFFF"/>
    </w:rPr>
  </w:style>
  <w:style w:type="character" w:styleId="Cobra-NormalTickCar" w:customStyle="1">
    <w:name w:val="Cobra - Normal Tick Car"/>
    <w:basedOn w:val="Cobra-NormalCar"/>
    <w:link w:val="Cobra-NormalTick"/>
    <w:rsid w:val="00DA08D0"/>
    <w:rPr>
      <w:rFonts w:ascii="Clear Sans Light" w:hAnsi="Clear Sans Light" w:cs="Clear Sans Light"/>
    </w:rPr>
  </w:style>
  <w:style w:type="character" w:styleId="Cobra-AnnotationCar" w:customStyle="1">
    <w:name w:val="Cobra - Annotation Car"/>
    <w:basedOn w:val="DefaultParagraphFont"/>
    <w:link w:val="Cobra-Annotation"/>
    <w:rsid w:val="008862EE"/>
    <w:rPr>
      <w:rFonts w:ascii="Clear Sans Light" w:hAnsi="Clear Sans Light" w:cs="Clear Sans Light"/>
      <w:i/>
      <w:color w:val="383838"/>
      <w:sz w:val="18"/>
      <w:szCs w:val="18"/>
      <w:lang w:val="en-US"/>
    </w:rPr>
  </w:style>
  <w:style w:type="paragraph" w:styleId="paragraph" w:customStyle="1">
    <w:name w:val="paragraph"/>
    <w:basedOn w:val="Normal"/>
    <w:rsid w:val="00CA0746"/>
    <w:pPr>
      <w:spacing w:before="100" w:beforeAutospacing="1" w:after="100" w:afterAutospacing="1" w:line="240" w:lineRule="auto"/>
    </w:pPr>
    <w:rPr>
      <w:rFonts w:ascii="Times New Roman" w:hAnsi="Times New Roman" w:eastAsia="Times New Roman" w:cs="Times New Roman"/>
      <w:sz w:val="24"/>
      <w:szCs w:val="24"/>
      <w:lang w:val="fr-FR" w:eastAsia="fr-FR"/>
    </w:rPr>
  </w:style>
  <w:style w:type="character" w:styleId="normaltextrun" w:customStyle="1">
    <w:name w:val="normaltextrun"/>
    <w:basedOn w:val="DefaultParagraphFont"/>
    <w:rsid w:val="00CA0746"/>
  </w:style>
  <w:style w:type="character" w:styleId="eop" w:customStyle="1">
    <w:name w:val="eop"/>
    <w:basedOn w:val="DefaultParagraphFont"/>
    <w:rsid w:val="00CA0746"/>
  </w:style>
  <w:style w:type="character" w:styleId="UnresolvedMention">
    <w:name w:val="Unresolved Mention"/>
    <w:basedOn w:val="DefaultParagraphFont"/>
    <w:uiPriority w:val="99"/>
    <w:semiHidden/>
    <w:unhideWhenUsed/>
    <w:rsid w:val="002F1F30"/>
    <w:rPr>
      <w:color w:val="605E5C"/>
      <w:shd w:val="clear" w:color="auto" w:fill="E1DFDD"/>
    </w:rPr>
  </w:style>
  <w:style w:type="character" w:styleId="CommentReference">
    <w:name w:val="annotation reference"/>
    <w:basedOn w:val="DefaultParagraphFont"/>
    <w:uiPriority w:val="99"/>
    <w:semiHidden/>
    <w:unhideWhenUsed/>
    <w:rsid w:val="0084248D"/>
    <w:rPr>
      <w:sz w:val="16"/>
      <w:szCs w:val="16"/>
    </w:rPr>
  </w:style>
  <w:style w:type="paragraph" w:styleId="CommentText">
    <w:name w:val="annotation text"/>
    <w:basedOn w:val="Normal"/>
    <w:link w:val="CommentTextChar"/>
    <w:uiPriority w:val="99"/>
    <w:semiHidden/>
    <w:unhideWhenUsed/>
    <w:rsid w:val="0084248D"/>
    <w:pPr>
      <w:spacing w:line="240" w:lineRule="auto"/>
    </w:pPr>
    <w:rPr>
      <w:sz w:val="20"/>
      <w:szCs w:val="20"/>
    </w:rPr>
  </w:style>
  <w:style w:type="character" w:styleId="CommentTextChar" w:customStyle="1">
    <w:name w:val="Comment Text Char"/>
    <w:basedOn w:val="DefaultParagraphFont"/>
    <w:link w:val="CommentText"/>
    <w:uiPriority w:val="99"/>
    <w:semiHidden/>
    <w:rsid w:val="0084248D"/>
    <w:rPr>
      <w:sz w:val="20"/>
      <w:szCs w:val="20"/>
      <w:lang w:val="en-US"/>
    </w:rPr>
  </w:style>
  <w:style w:type="paragraph" w:styleId="CommentSubject">
    <w:name w:val="annotation subject"/>
    <w:basedOn w:val="CommentText"/>
    <w:next w:val="CommentText"/>
    <w:link w:val="CommentSubjectChar"/>
    <w:uiPriority w:val="99"/>
    <w:semiHidden/>
    <w:unhideWhenUsed/>
    <w:rsid w:val="0084248D"/>
    <w:rPr>
      <w:b/>
      <w:bCs/>
    </w:rPr>
  </w:style>
  <w:style w:type="character" w:styleId="CommentSubjectChar" w:customStyle="1">
    <w:name w:val="Comment Subject Char"/>
    <w:basedOn w:val="CommentTextChar"/>
    <w:link w:val="CommentSubject"/>
    <w:uiPriority w:val="99"/>
    <w:semiHidden/>
    <w:rsid w:val="0084248D"/>
    <w:rPr>
      <w:b/>
      <w:bCs/>
      <w:sz w:val="20"/>
      <w:szCs w:val="20"/>
      <w:lang w:val="en-US"/>
    </w:rPr>
  </w:style>
  <w:style w:type="character" w:styleId="Heading3Char" w:customStyle="1">
    <w:name w:val="Heading 3 Char"/>
    <w:basedOn w:val="DefaultParagraphFont"/>
    <w:link w:val="Heading3"/>
    <w:uiPriority w:val="9"/>
    <w:semiHidden/>
    <w:rsid w:val="0074691F"/>
    <w:rPr>
      <w:rFonts w:asciiTheme="majorHAnsi" w:hAnsiTheme="majorHAnsi" w:eastAsiaTheme="majorEastAsia" w:cstheme="majorBidi"/>
      <w:color w:val="1F3763" w:themeColor="accent1" w:themeShade="7F"/>
      <w:sz w:val="24"/>
      <w:szCs w:val="24"/>
      <w:lang w:val="en-US"/>
    </w:rPr>
  </w:style>
  <w:style w:type="paragraph" w:styleId="Cobra-CalloutInfo" w:customStyle="1">
    <w:name w:val="Cobra - Callout Info"/>
    <w:basedOn w:val="Normal"/>
    <w:link w:val="Cobra-CalloutInfoCar"/>
    <w:qFormat/>
    <w:rsid w:val="0074691F"/>
    <w:pPr>
      <w:pBdr>
        <w:left w:val="single" w:color="FFC000" w:sz="36" w:space="11"/>
      </w:pBdr>
      <w:shd w:val="clear" w:color="auto" w:fill="FFFFFF" w:themeFill="background1"/>
      <w:spacing w:line="240" w:lineRule="auto"/>
      <w:jc w:val="both"/>
    </w:pPr>
    <w:rPr>
      <w:rFonts w:ascii="Segoe UI Emoji" w:hAnsi="Segoe UI Emoji" w:cs="Segoe UI Emoji"/>
      <w:color w:val="4472C4" w:themeColor="accent1"/>
      <w:sz w:val="28"/>
      <w:szCs w:val="28"/>
    </w:rPr>
  </w:style>
  <w:style w:type="character" w:styleId="Cobra-CalloutInfoCar" w:customStyle="1">
    <w:name w:val="Cobra - Callout Info Car"/>
    <w:basedOn w:val="DefaultParagraphFont"/>
    <w:link w:val="Cobra-CalloutInfo"/>
    <w:rsid w:val="0074691F"/>
    <w:rPr>
      <w:rFonts w:ascii="Segoe UI Emoji" w:hAnsi="Segoe UI Emoji" w:cs="Segoe UI Emoji"/>
      <w:color w:val="4472C4" w:themeColor="accent1"/>
      <w:sz w:val="28"/>
      <w:szCs w:val="28"/>
      <w:shd w:val="clear" w:color="auto" w:fill="FFFFFF" w:themeFill="background1"/>
      <w:lang w:val="en-US"/>
    </w:rPr>
  </w:style>
  <w:style w:type="paragraph" w:styleId="Cobra-Attention" w:customStyle="1">
    <w:name w:val="Cobra - Attention"/>
    <w:basedOn w:val="Cobra-Normal"/>
    <w:link w:val="Cobra-AttentionCar"/>
    <w:qFormat/>
    <w:rsid w:val="0074691F"/>
    <w:pPr>
      <w:pBdr>
        <w:left w:val="single" w:color="FFC000" w:sz="36" w:space="11"/>
      </w:pBdr>
      <w:shd w:val="clear" w:color="auto" w:fill="FFFFFF" w:themeFill="background1"/>
    </w:pPr>
    <w:rPr>
      <w:rFonts w:ascii="Segoe UI Emoji" w:hAnsi="Segoe UI Emoji" w:cs="Segoe UI Emoji"/>
      <w:color w:val="ED7D31" w:themeColor="accent2"/>
      <w:sz w:val="28"/>
      <w:szCs w:val="28"/>
    </w:rPr>
  </w:style>
  <w:style w:type="character" w:styleId="Cobra-AttentionCar" w:customStyle="1">
    <w:name w:val="Cobra - Attention Car"/>
    <w:basedOn w:val="Cobra-NormalCar"/>
    <w:link w:val="Cobra-Attention"/>
    <w:rsid w:val="0074691F"/>
    <w:rPr>
      <w:rFonts w:ascii="Segoe UI Emoji" w:hAnsi="Segoe UI Emoji" w:cs="Segoe UI Emoji"/>
      <w:color w:val="ED7D31" w:themeColor="accent2"/>
      <w:sz w:val="28"/>
      <w:szCs w:val="28"/>
      <w:shd w:val="clear" w:color="auto" w:fill="FFFFFF" w:themeFill="background1"/>
      <w:lang w:val="en-US"/>
    </w:rPr>
  </w:style>
  <w:style w:type="paragraph" w:styleId="StyleCode" w:customStyle="1">
    <w:name w:val="StyleCode"/>
    <w:basedOn w:val="Cobra-Code"/>
    <w:link w:val="StyleCodeCar"/>
    <w:qFormat/>
    <w:rsid w:val="0027054D"/>
    <w:rPr>
      <w:color w:val="D0CECE" w:themeColor="background2" w:themeShade="E6"/>
    </w:rPr>
  </w:style>
  <w:style w:type="character" w:styleId="StyleCodeCar" w:customStyle="1">
    <w:name w:val="StyleCode Car"/>
    <w:basedOn w:val="Cobra-CodeCar"/>
    <w:link w:val="StyleCode"/>
    <w:rsid w:val="0074691F"/>
    <w:rPr>
      <w:rFonts w:ascii="Fira Code iScript" w:hAnsi="Fira Code iScript" w:cs="Clear Sans Light"/>
      <w:color w:val="D0CECE" w:themeColor="background2" w:themeShade="E6"/>
      <w:sz w:val="20"/>
      <w:shd w:val="clear" w:color="auto" w:fill="323E4F" w:themeFill="text2" w:themeFill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10306">
      <w:bodyDiv w:val="1"/>
      <w:marLeft w:val="0"/>
      <w:marRight w:val="0"/>
      <w:marTop w:val="0"/>
      <w:marBottom w:val="0"/>
      <w:divBdr>
        <w:top w:val="none" w:sz="0" w:space="0" w:color="auto"/>
        <w:left w:val="none" w:sz="0" w:space="0" w:color="auto"/>
        <w:bottom w:val="none" w:sz="0" w:space="0" w:color="auto"/>
        <w:right w:val="none" w:sz="0" w:space="0" w:color="auto"/>
      </w:divBdr>
    </w:div>
    <w:div w:id="820586854">
      <w:bodyDiv w:val="1"/>
      <w:marLeft w:val="0"/>
      <w:marRight w:val="0"/>
      <w:marTop w:val="0"/>
      <w:marBottom w:val="0"/>
      <w:divBdr>
        <w:top w:val="none" w:sz="0" w:space="0" w:color="auto"/>
        <w:left w:val="none" w:sz="0" w:space="0" w:color="auto"/>
        <w:bottom w:val="none" w:sz="0" w:space="0" w:color="auto"/>
        <w:right w:val="none" w:sz="0" w:space="0" w:color="auto"/>
      </w:divBdr>
      <w:divsChild>
        <w:div w:id="944386849">
          <w:marLeft w:val="0"/>
          <w:marRight w:val="0"/>
          <w:marTop w:val="0"/>
          <w:marBottom w:val="0"/>
          <w:divBdr>
            <w:top w:val="none" w:sz="0" w:space="0" w:color="auto"/>
            <w:left w:val="none" w:sz="0" w:space="0" w:color="auto"/>
            <w:bottom w:val="none" w:sz="0" w:space="0" w:color="auto"/>
            <w:right w:val="none" w:sz="0" w:space="0" w:color="auto"/>
          </w:divBdr>
        </w:div>
        <w:div w:id="1897206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6.png"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numbering" Target="numbering.xml" Id="rId5" /><Relationship Type="http://schemas.openxmlformats.org/officeDocument/2006/relationships/hyperlink" Target="https://leekwars.com/" TargetMode="External" Id="rId15" /><Relationship Type="http://schemas.openxmlformats.org/officeDocument/2006/relationships/image" Target="media/image11.png" Id="rId23"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leekwars.com/help/tutorial" TargetMode="External" Id="rId14" /><Relationship Type="http://schemas.openxmlformats.org/officeDocument/2006/relationships/image" Target="media/image10.png" Id="rId22" /><Relationship Type="http://schemas.openxmlformats.org/officeDocument/2006/relationships/footer" Target="footer2.xml" Id="rId27" /><Relationship Type="http://schemas.openxmlformats.org/officeDocument/2006/relationships/glossaryDocument" Target="glossary/document.xml" Id="R9a5d2ae93ba94930" /></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UBJECTTEMPLATE%20(2).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7abeffa-11d3-4b86-91a6-1f8d6d7c8a26}"/>
      </w:docPartPr>
      <w:docPartBody>
        <w:p w14:paraId="564D13DD">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6" ma:contentTypeDescription="Crée un document." ma:contentTypeScope="" ma:versionID="85c91fdb45ca4e1887735aaead567bee">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ce371631e5702dd5dc598b0cce1c65cd"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ea5cba62-7a90-4cbb-8c0d-a8cd742f6be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5dc2caf8-1646-427c-b0b0-53e771cda618}" ma:internalName="TaxCatchAll" ma:showField="CatchAllData" ma:web="d95fd534-4c54-4d0d-8912-e74ddc1547d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d95fd534-4c54-4d0d-8912-e74ddc1547df">
      <UserInfo>
        <DisplayName/>
        <AccountId xsi:nil="true"/>
        <AccountType/>
      </UserInfo>
    </SharedWithUsers>
    <lcf76f155ced4ddcb4097134ff3c332f xmlns="66b3f1f0-7b2c-4aa7-93d3-b6b8ac0717bf">
      <Terms xmlns="http://schemas.microsoft.com/office/infopath/2007/PartnerControls"/>
    </lcf76f155ced4ddcb4097134ff3c332f>
    <TaxCatchAll xmlns="d95fd534-4c54-4d0d-8912-e74ddc1547df" xsi:nil="true"/>
  </documentManagement>
</p:properties>
</file>

<file path=customXml/itemProps1.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2.xml><?xml version="1.0" encoding="utf-8"?>
<ds:datastoreItem xmlns:ds="http://schemas.openxmlformats.org/officeDocument/2006/customXml" ds:itemID="{ABDC9F73-60E2-4CD3-B446-C6FB9E497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3f1f0-7b2c-4aa7-93d3-b6b8ac0717bf"/>
    <ds:schemaRef ds:uri="d95fd534-4c54-4d0d-8912-e74ddc1547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customXml/itemProps4.xml><?xml version="1.0" encoding="utf-8"?>
<ds:datastoreItem xmlns:ds="http://schemas.openxmlformats.org/officeDocument/2006/customXml" ds:itemID="{122B16D9-7225-46AC-8B4B-A5C33985A82F}">
  <ds:schemaRefs>
    <ds:schemaRef ds:uri="http://schemas.microsoft.com/office/2006/metadata/properties"/>
    <ds:schemaRef ds:uri="http://schemas.microsoft.com/office/infopath/2007/PartnerControls"/>
    <ds:schemaRef ds:uri="d95fd534-4c54-4d0d-8912-e74ddc1547df"/>
    <ds:schemaRef ds:uri="66b3f1f0-7b2c-4aa7-93d3-b6b8ac0717b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SUBJECTTEMPLATE%20(2).dotx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Morgane</dc:creator>
  <keywords/>
  <dc:description/>
  <lastModifiedBy>Clément Toni</lastModifiedBy>
  <revision>425</revision>
  <lastPrinted>2020-01-02T20:04:00.0000000Z</lastPrinted>
  <dcterms:created xsi:type="dcterms:W3CDTF">2023-06-23T11:15:00.0000000Z</dcterms:created>
  <dcterms:modified xsi:type="dcterms:W3CDTF">2023-06-23T11:25:36.7371286Z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ies>
</file>